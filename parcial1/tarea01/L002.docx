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FFE905" w14:textId="1D756E2B" w:rsidR="00D077E9" w:rsidRDefault="00D4089B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39" behindDoc="1" locked="0" layoutInCell="1" allowOverlap="1" wp14:anchorId="4DAF8DF3" wp14:editId="1B4139B6">
            <wp:simplePos x="0" y="0"/>
            <wp:positionH relativeFrom="page">
              <wp:posOffset>9525</wp:posOffset>
            </wp:positionH>
            <wp:positionV relativeFrom="paragraph">
              <wp:posOffset>-1177290</wp:posOffset>
            </wp:positionV>
            <wp:extent cx="7552690" cy="11462385"/>
            <wp:effectExtent l="0" t="0" r="0" b="5715"/>
            <wp:wrapNone/>
            <wp:docPr id="15183696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69633" name="Imagen 15183696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706" cy="11462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01D2AD0" wp14:editId="7A000DEE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873BB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739207E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9B1B37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E629435" wp14:editId="08D80811">
                      <wp:extent cx="3528695" cy="688769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68876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68DBF27" w14:textId="4272FBAA" w:rsidR="00D077E9" w:rsidRPr="00D86945" w:rsidRDefault="00D4089B" w:rsidP="00D4089B">
                                  <w:pPr>
                                    <w:pStyle w:val="Ttulo"/>
                                  </w:pPr>
                                  <w:r>
                                    <w:t>Lección 00</w:t>
                                  </w:r>
                                  <w:r w:rsidR="00231BBA"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E62943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5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" filled="f" stroked="f" strokeweight=".5pt">
                      <v:textbox>
                        <w:txbxContent>
                          <w:p w14:paraId="068DBF27" w14:textId="4272FBAA" w:rsidR="00D077E9" w:rsidRPr="00D86945" w:rsidRDefault="00D4089B" w:rsidP="00D4089B">
                            <w:pPr>
                              <w:pStyle w:val="Ttulo"/>
                            </w:pPr>
                            <w:r>
                              <w:t>Lección 00</w:t>
                            </w:r>
                            <w:r w:rsidR="00231BBA">
                              <w:t>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86FE1DF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37C1F25" wp14:editId="3BC3A941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DD7C6D3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5A1A2065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5A084F9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6B67ACB3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E360EB2ED5234EB1907D923CD26ABC73"/>
              </w:placeholder>
              <w15:appearance w15:val="hidden"/>
            </w:sdtPr>
            <w:sdtEndPr/>
            <w:sdtContent>
              <w:p w14:paraId="375997A9" w14:textId="366222E0" w:rsidR="00D077E9" w:rsidRDefault="00516E8D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lang w:bidi="es-ES"/>
                  </w:rPr>
                  <w:t>18 oCTUBRE</w:t>
                </w:r>
              </w:p>
            </w:sdtContent>
          </w:sdt>
          <w:p w14:paraId="031C077D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C410225" wp14:editId="44FC35FC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AF03B3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6557F8C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AEF2D1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4A139BF" w14:textId="50934E4E" w:rsidR="00D077E9" w:rsidRDefault="00516E8D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E89B359DF56C409B89CE86A3CE9B3731"/>
                </w:placeholder>
                <w15:appearance w15:val="hidden"/>
              </w:sdtPr>
              <w:sdtEndPr/>
              <w:sdtContent>
                <w:r w:rsidR="00D4089B">
                  <w:rPr>
                    <w:noProof/>
                  </w:rPr>
                  <w:t>R</w:t>
                </w:r>
                <w:r w:rsidR="00D4089B">
                  <w:t>OLOTECH</w:t>
                </w:r>
              </w:sdtContent>
            </w:sdt>
          </w:p>
          <w:p w14:paraId="78313A5C" w14:textId="20A07441"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8549D8EADEFC4E12B90EDBDF958B9376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D4089B">
                  <w:rPr>
                    <w:noProof/>
                  </w:rPr>
                  <w:t>M</w:t>
                </w:r>
                <w:r w:rsidR="00D4089B">
                  <w:t>orales Campuzano Jose Rodrigo</w:t>
                </w:r>
              </w:sdtContent>
            </w:sdt>
          </w:p>
          <w:p w14:paraId="1398E3CB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03593396" w14:textId="60620FA0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7350572" wp14:editId="2CFE646A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54DDA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101CABFB" w14:textId="1116848C" w:rsidR="00D077E9" w:rsidRDefault="00231BBA" w:rsidP="00D077E9">
      <w:pPr>
        <w:pStyle w:val="Ttulo1"/>
        <w:rPr>
          <w:noProof/>
        </w:rPr>
      </w:pPr>
      <w:r>
        <w:rPr>
          <w:noProof/>
        </w:rPr>
        <w:lastRenderedPageBreak/>
        <w:t>D</w:t>
      </w:r>
      <w:r w:rsidRPr="00231BBA">
        <w:rPr>
          <w:noProof/>
        </w:rPr>
        <w:t>atatypes01</w:t>
      </w:r>
      <w:r w:rsidR="00D4089B">
        <w:rPr>
          <w:noProof/>
        </w:rPr>
        <w:t>.py</w:t>
      </w:r>
    </w:p>
    <w:p w14:paraId="6418ECA2" w14:textId="2B3AFA4A" w:rsidR="00DB1E36" w:rsidRDefault="00DB1E36" w:rsidP="00AB02A7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DB1E36" w14:paraId="78A87154" w14:textId="77777777" w:rsidTr="00DB1E36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89F0119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# Cadenas de caracteres</w:t>
            </w:r>
          </w:p>
          <w:p w14:paraId="06FA1159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cadena = "Hola Mundo!"</w:t>
            </w:r>
          </w:p>
          <w:p w14:paraId="42784126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print("Esta es una cadena: ", cadena)</w:t>
            </w:r>
          </w:p>
          <w:p w14:paraId="1A682307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28147D51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print("Primer caracter de la cadena: ", cadena[0])</w:t>
            </w:r>
          </w:p>
          <w:p w14:paraId="47112AEC" w14:textId="6D739A32" w:rsidR="00DB1E36" w:rsidRPr="00231BBA" w:rsidRDefault="00231BBA" w:rsidP="00DB1E36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print("Ultimo caracter de la cadena: ", cadena[-1])</w:t>
            </w:r>
          </w:p>
        </w:tc>
      </w:tr>
    </w:tbl>
    <w:p w14:paraId="3E831DF6" w14:textId="6DED1B8F" w:rsidR="00DB1E36" w:rsidRDefault="00DB1E36" w:rsidP="00AB02A7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603A61EF" w14:textId="77777777" w:rsidR="00231BBA" w:rsidRPr="00231BBA" w:rsidRDefault="00231BBA" w:rsidP="00231BBA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Este código:</w:t>
      </w:r>
    </w:p>
    <w:p w14:paraId="3ACBF680" w14:textId="77777777" w:rsidR="00231BBA" w:rsidRPr="00231BBA" w:rsidRDefault="00231BBA" w:rsidP="00E46933">
      <w:pPr>
        <w:numPr>
          <w:ilvl w:val="0"/>
          <w:numId w:val="1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Define una cadena llamada cadena.</w:t>
      </w:r>
    </w:p>
    <w:p w14:paraId="3DBC5CD3" w14:textId="77777777" w:rsidR="00231BBA" w:rsidRPr="00231BBA" w:rsidRDefault="00231BBA" w:rsidP="00E46933">
      <w:pPr>
        <w:numPr>
          <w:ilvl w:val="0"/>
          <w:numId w:val="1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Imprime la cadena completa.</w:t>
      </w:r>
    </w:p>
    <w:p w14:paraId="7E41D9B3" w14:textId="77777777" w:rsidR="00231BBA" w:rsidRPr="00231BBA" w:rsidRDefault="00231BBA" w:rsidP="00E46933">
      <w:pPr>
        <w:numPr>
          <w:ilvl w:val="0"/>
          <w:numId w:val="1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Imprime el primer carácter de la cadena.</w:t>
      </w:r>
    </w:p>
    <w:p w14:paraId="3F499A12" w14:textId="77777777" w:rsidR="00231BBA" w:rsidRPr="00231BBA" w:rsidRDefault="00231BBA" w:rsidP="00E46933">
      <w:pPr>
        <w:numPr>
          <w:ilvl w:val="0"/>
          <w:numId w:val="1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Imprime el último carácter de la cadena.</w:t>
      </w:r>
    </w:p>
    <w:p w14:paraId="1B27702E" w14:textId="5DE6A76E" w:rsidR="00A51F51" w:rsidRPr="00A51F51" w:rsidRDefault="00A51F51" w:rsidP="00A51F51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A51F51" w14:paraId="4911800A" w14:textId="77777777" w:rsidTr="00A51F51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5016DE6" w14:textId="77777777" w:rsidR="00231BBA" w:rsidRPr="00231BBA" w:rsidRDefault="00231BBA" w:rsidP="00231BBA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$ python datatypes01.py</w:t>
            </w:r>
          </w:p>
          <w:p w14:paraId="52E206CA" w14:textId="77777777" w:rsidR="00231BBA" w:rsidRPr="00231BBA" w:rsidRDefault="00231BBA" w:rsidP="00231BBA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Esta es una cadena:  Hola Mundo!</w:t>
            </w:r>
          </w:p>
          <w:p w14:paraId="442B6580" w14:textId="77777777" w:rsidR="00231BBA" w:rsidRPr="00231BBA" w:rsidRDefault="00231BBA" w:rsidP="00231BBA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Primer caracter de la cadena:  H</w:t>
            </w:r>
          </w:p>
          <w:p w14:paraId="487B9BB6" w14:textId="4FE1AB7A" w:rsidR="00A51F51" w:rsidRDefault="00231BBA" w:rsidP="00231BBA">
            <w:pPr>
              <w:rPr>
                <w:noProof/>
                <w:color w:val="767171" w:themeColor="background2" w:themeShade="80"/>
                <w:sz w:val="36"/>
                <w:szCs w:val="36"/>
                <w:lang w:val="es-MX"/>
              </w:rPr>
            </w:pPr>
            <w:r w:rsidRPr="00231BBA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Ultimo caracter de la cadena:  !</w:t>
            </w:r>
          </w:p>
        </w:tc>
      </w:tr>
    </w:tbl>
    <w:p w14:paraId="69986BD7" w14:textId="1A18494B" w:rsidR="00231BBA" w:rsidRDefault="00231BBA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atatypes0</w:t>
      </w:r>
      <w:r>
        <w:rPr>
          <w:noProof/>
        </w:rPr>
        <w:t>2</w:t>
      </w:r>
      <w:r>
        <w:rPr>
          <w:noProof/>
        </w:rPr>
        <w:t>.py</w:t>
      </w:r>
    </w:p>
    <w:p w14:paraId="176DF85D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755F7EA5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C435137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# Otras posiciones</w:t>
            </w:r>
          </w:p>
          <w:p w14:paraId="4D8F796E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cadena = "Hola Mundo!"</w:t>
            </w:r>
          </w:p>
          <w:p w14:paraId="1432519F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print("Esta es una cadena: ", cadena)</w:t>
            </w:r>
          </w:p>
          <w:p w14:paraId="69720060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558544E1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print("Posicion 0: ", cadena[0])</w:t>
            </w:r>
          </w:p>
          <w:p w14:paraId="74B05C0E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print("Posicion 1: ", cadena[1])</w:t>
            </w:r>
          </w:p>
          <w:p w14:paraId="2CC869A4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print("Posicion 2: ", cadena[2])</w:t>
            </w:r>
          </w:p>
          <w:p w14:paraId="1F89896E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print("Posicion 3: ", cadena[3])</w:t>
            </w:r>
          </w:p>
          <w:p w14:paraId="7A69F40F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print("Posicion -1: ", cadena[-1])</w:t>
            </w:r>
          </w:p>
          <w:p w14:paraId="68147F2B" w14:textId="51D27FED" w:rsidR="00231BBA" w:rsidRPr="00231BBA" w:rsidRDefault="00231BBA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print("Posicion -2: ", cadena[-2])</w:t>
            </w:r>
          </w:p>
        </w:tc>
      </w:tr>
    </w:tbl>
    <w:p w14:paraId="6B8A6611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5E3DBA33" w14:textId="77777777" w:rsidR="00231BBA" w:rsidRPr="00231BBA" w:rsidRDefault="00231BBA" w:rsidP="00231BBA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Este código:</w:t>
      </w:r>
    </w:p>
    <w:p w14:paraId="011D1025" w14:textId="77777777" w:rsidR="00231BBA" w:rsidRPr="00231BBA" w:rsidRDefault="00231BBA" w:rsidP="00E46933">
      <w:pPr>
        <w:numPr>
          <w:ilvl w:val="0"/>
          <w:numId w:val="3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Define una cadena llamada cadena.</w:t>
      </w:r>
    </w:p>
    <w:p w14:paraId="53011835" w14:textId="77777777" w:rsidR="00231BBA" w:rsidRPr="00231BBA" w:rsidRDefault="00231BBA" w:rsidP="00E46933">
      <w:pPr>
        <w:numPr>
          <w:ilvl w:val="0"/>
          <w:numId w:val="3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Imprime la cadena completa.</w:t>
      </w:r>
    </w:p>
    <w:p w14:paraId="6C0A8F01" w14:textId="77777777" w:rsidR="00231BBA" w:rsidRPr="00231BBA" w:rsidRDefault="00231BBA" w:rsidP="00E46933">
      <w:pPr>
        <w:numPr>
          <w:ilvl w:val="0"/>
          <w:numId w:val="3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Imprime los caracteres en las posiciones 0, 1, 2, 3 de la cadena.</w:t>
      </w:r>
    </w:p>
    <w:p w14:paraId="6C1D184A" w14:textId="77777777" w:rsidR="00231BBA" w:rsidRPr="00231BBA" w:rsidRDefault="00231BBA" w:rsidP="00E46933">
      <w:pPr>
        <w:numPr>
          <w:ilvl w:val="0"/>
          <w:numId w:val="3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Imprime los caracteres en las posiciones -1 y -2 (últimos caracteres) de la cadena.</w:t>
      </w:r>
    </w:p>
    <w:p w14:paraId="1F12340A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20CB7CC7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1ED6600" w14:textId="77777777" w:rsidR="00231BBA" w:rsidRPr="00231BBA" w:rsidRDefault="00231BBA" w:rsidP="00231BBA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$ python datatypes02.py</w:t>
            </w:r>
          </w:p>
          <w:p w14:paraId="2B6ED03D" w14:textId="77777777" w:rsidR="00231BBA" w:rsidRPr="00231BBA" w:rsidRDefault="00231BBA" w:rsidP="00231BBA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Esta es una cadena:  Hola Mundo!</w:t>
            </w:r>
          </w:p>
          <w:p w14:paraId="55377D84" w14:textId="77777777" w:rsidR="00231BBA" w:rsidRPr="00231BBA" w:rsidRDefault="00231BBA" w:rsidP="00231BBA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Posicion 0:  H</w:t>
            </w:r>
          </w:p>
          <w:p w14:paraId="4CD70420" w14:textId="77777777" w:rsidR="00231BBA" w:rsidRPr="00231BBA" w:rsidRDefault="00231BBA" w:rsidP="00231BBA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Posicion 1:  o</w:t>
            </w:r>
          </w:p>
          <w:p w14:paraId="6FC60AED" w14:textId="77777777" w:rsidR="00231BBA" w:rsidRPr="00231BBA" w:rsidRDefault="00231BBA" w:rsidP="00231BBA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Posicion 2:  l</w:t>
            </w:r>
          </w:p>
          <w:p w14:paraId="1B9E14FE" w14:textId="77777777" w:rsidR="00231BBA" w:rsidRPr="00231BBA" w:rsidRDefault="00231BBA" w:rsidP="00231BBA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Posicion 3:  a</w:t>
            </w:r>
          </w:p>
          <w:p w14:paraId="1A982785" w14:textId="77777777" w:rsidR="00231BBA" w:rsidRPr="00231BBA" w:rsidRDefault="00231BBA" w:rsidP="00231BBA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Posicion -1:  !</w:t>
            </w:r>
          </w:p>
          <w:p w14:paraId="2A08705E" w14:textId="5A30EB96" w:rsidR="00231BBA" w:rsidRDefault="00231BBA" w:rsidP="00231BBA">
            <w:pPr>
              <w:rPr>
                <w:noProof/>
                <w:color w:val="767171" w:themeColor="background2" w:themeShade="80"/>
                <w:sz w:val="36"/>
                <w:szCs w:val="36"/>
                <w:lang w:val="es-MX"/>
              </w:rPr>
            </w:pPr>
            <w:r w:rsidRPr="00231BBA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Posicion -2:  o</w:t>
            </w:r>
          </w:p>
        </w:tc>
      </w:tr>
    </w:tbl>
    <w:p w14:paraId="30C08323" w14:textId="7AD83852" w:rsidR="00231BBA" w:rsidRDefault="00231BBA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atatypes0</w:t>
      </w:r>
      <w:r>
        <w:rPr>
          <w:noProof/>
        </w:rPr>
        <w:t>3</w:t>
      </w:r>
      <w:r>
        <w:rPr>
          <w:noProof/>
        </w:rPr>
        <w:t>.py</w:t>
      </w:r>
    </w:p>
    <w:p w14:paraId="647394BA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45F7DD6B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60655F5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# Slicing</w:t>
            </w:r>
          </w:p>
          <w:p w14:paraId="5C1C6DCC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cadena = "Hola Mundo!"</w:t>
            </w:r>
          </w:p>
          <w:p w14:paraId="49AD0420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print("Esta es una cadena: ", cadena)</w:t>
            </w:r>
          </w:p>
          <w:p w14:paraId="0D841160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1E9B49DF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print("Silice: ", cadena[0:4])</w:t>
            </w:r>
          </w:p>
          <w:p w14:paraId="466DBA1E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print("Silice: ", cadena[5:10])</w:t>
            </w:r>
          </w:p>
          <w:p w14:paraId="7A89DD06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print("Silice: ", cadena[5:])</w:t>
            </w:r>
          </w:p>
          <w:p w14:paraId="15F11E00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print("Silice: ", cadena[:4])</w:t>
            </w:r>
          </w:p>
          <w:p w14:paraId="5E18B25A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print("Silice: ", cadena[-1:])</w:t>
            </w:r>
          </w:p>
          <w:p w14:paraId="3786B5C3" w14:textId="19D70409" w:rsidR="00231BBA" w:rsidRPr="00231BBA" w:rsidRDefault="00231BBA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print("Silice: ", cadena[3:-2])</w:t>
            </w:r>
          </w:p>
        </w:tc>
      </w:tr>
    </w:tbl>
    <w:p w14:paraId="50F63B12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10205A12" w14:textId="77777777" w:rsidR="00231BBA" w:rsidRPr="00231BBA" w:rsidRDefault="00231BBA" w:rsidP="00231BBA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Este código:</w:t>
      </w:r>
    </w:p>
    <w:p w14:paraId="442C122C" w14:textId="77777777" w:rsidR="00231BBA" w:rsidRPr="00231BBA" w:rsidRDefault="00231BBA" w:rsidP="00E46933">
      <w:pPr>
        <w:numPr>
          <w:ilvl w:val="0"/>
          <w:numId w:val="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Define una cadena llamada cadena.</w:t>
      </w:r>
    </w:p>
    <w:p w14:paraId="69C1ED36" w14:textId="77777777" w:rsidR="00231BBA" w:rsidRPr="00231BBA" w:rsidRDefault="00231BBA" w:rsidP="00E46933">
      <w:pPr>
        <w:numPr>
          <w:ilvl w:val="0"/>
          <w:numId w:val="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Imprime la cadena completa.</w:t>
      </w:r>
    </w:p>
    <w:p w14:paraId="4FB6188B" w14:textId="77777777" w:rsidR="00231BBA" w:rsidRPr="00231BBA" w:rsidRDefault="00231BBA" w:rsidP="00E46933">
      <w:pPr>
        <w:numPr>
          <w:ilvl w:val="0"/>
          <w:numId w:val="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Realiza diferentes </w:t>
      </w:r>
      <w:r w:rsidRPr="00231BBA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slicing</w:t>
      </w: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 (subcadenas) de la cadena en los siguientes rangos:</w:t>
      </w:r>
    </w:p>
    <w:p w14:paraId="17D863DE" w14:textId="77777777" w:rsidR="00231BBA" w:rsidRPr="00231BBA" w:rsidRDefault="00231BBA" w:rsidP="00E46933">
      <w:pPr>
        <w:numPr>
          <w:ilvl w:val="1"/>
          <w:numId w:val="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De la posición 0 a la 4 ("Hola").</w:t>
      </w:r>
    </w:p>
    <w:p w14:paraId="637BE72E" w14:textId="77777777" w:rsidR="00231BBA" w:rsidRPr="00231BBA" w:rsidRDefault="00231BBA" w:rsidP="00E46933">
      <w:pPr>
        <w:numPr>
          <w:ilvl w:val="1"/>
          <w:numId w:val="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De la posición 5 a la 10 ("Mundo").</w:t>
      </w:r>
    </w:p>
    <w:p w14:paraId="2360BE02" w14:textId="77777777" w:rsidR="00231BBA" w:rsidRPr="00231BBA" w:rsidRDefault="00231BBA" w:rsidP="00E46933">
      <w:pPr>
        <w:numPr>
          <w:ilvl w:val="1"/>
          <w:numId w:val="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Desde la posición 5 hasta el final ("Mundo!").</w:t>
      </w:r>
    </w:p>
    <w:p w14:paraId="51661496" w14:textId="77777777" w:rsidR="00231BBA" w:rsidRPr="00231BBA" w:rsidRDefault="00231BBA" w:rsidP="00E46933">
      <w:pPr>
        <w:numPr>
          <w:ilvl w:val="1"/>
          <w:numId w:val="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Desde el inicio hasta la posición 4 ("Hola").</w:t>
      </w:r>
    </w:p>
    <w:p w14:paraId="5430B1BB" w14:textId="77777777" w:rsidR="00231BBA" w:rsidRPr="00231BBA" w:rsidRDefault="00231BBA" w:rsidP="00E46933">
      <w:pPr>
        <w:numPr>
          <w:ilvl w:val="1"/>
          <w:numId w:val="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Desde la última posición ("!").</w:t>
      </w:r>
    </w:p>
    <w:p w14:paraId="6B1F3AB5" w14:textId="77777777" w:rsidR="00231BBA" w:rsidRPr="00231BBA" w:rsidRDefault="00231BBA" w:rsidP="00E46933">
      <w:pPr>
        <w:numPr>
          <w:ilvl w:val="1"/>
          <w:numId w:val="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Desde la posición 3 hasta dos antes del final ("a Mund").</w:t>
      </w:r>
    </w:p>
    <w:p w14:paraId="648D0CC1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2A92BEF9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F637E62" w14:textId="77777777" w:rsidR="00231BBA" w:rsidRPr="00231BBA" w:rsidRDefault="00231BBA" w:rsidP="00231BBA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$ python datatypes03.py</w:t>
            </w:r>
          </w:p>
          <w:p w14:paraId="36F46339" w14:textId="77777777" w:rsidR="00231BBA" w:rsidRPr="00231BBA" w:rsidRDefault="00231BBA" w:rsidP="00231BBA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Esta es una cadena:  Hola Mundo!</w:t>
            </w:r>
          </w:p>
          <w:p w14:paraId="588F5194" w14:textId="77777777" w:rsidR="00231BBA" w:rsidRPr="00231BBA" w:rsidRDefault="00231BBA" w:rsidP="00231BBA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Silice:  Hola</w:t>
            </w:r>
          </w:p>
          <w:p w14:paraId="0D398CBC" w14:textId="77777777" w:rsidR="00231BBA" w:rsidRPr="00231BBA" w:rsidRDefault="00231BBA" w:rsidP="00231BBA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Silice:  Mundo</w:t>
            </w:r>
          </w:p>
          <w:p w14:paraId="73D8C656" w14:textId="77777777" w:rsidR="00231BBA" w:rsidRPr="00231BBA" w:rsidRDefault="00231BBA" w:rsidP="00231BBA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Silice:  Mundo!</w:t>
            </w:r>
          </w:p>
          <w:p w14:paraId="5E3DBA5D" w14:textId="77777777" w:rsidR="00231BBA" w:rsidRPr="00231BBA" w:rsidRDefault="00231BBA" w:rsidP="00231BBA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Silice:  Hola</w:t>
            </w:r>
          </w:p>
          <w:p w14:paraId="01237BFF" w14:textId="77777777" w:rsidR="00231BBA" w:rsidRPr="00231BBA" w:rsidRDefault="00231BBA" w:rsidP="00231BBA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Silice:  !</w:t>
            </w:r>
          </w:p>
          <w:p w14:paraId="39346851" w14:textId="4958A2EE" w:rsidR="00231BBA" w:rsidRDefault="00231BBA" w:rsidP="00231BBA">
            <w:pPr>
              <w:rPr>
                <w:noProof/>
                <w:color w:val="767171" w:themeColor="background2" w:themeShade="80"/>
                <w:sz w:val="36"/>
                <w:szCs w:val="36"/>
                <w:lang w:val="es-MX"/>
              </w:rPr>
            </w:pPr>
            <w:r w:rsidRPr="00231BBA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Silice:  a Mund</w:t>
            </w:r>
          </w:p>
        </w:tc>
      </w:tr>
    </w:tbl>
    <w:p w14:paraId="7E4E4244" w14:textId="111A68CA" w:rsidR="00231BBA" w:rsidRDefault="00231BBA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atatypes0</w:t>
      </w:r>
      <w:r>
        <w:rPr>
          <w:noProof/>
        </w:rPr>
        <w:t>4</w:t>
      </w:r>
      <w:r>
        <w:rPr>
          <w:noProof/>
        </w:rPr>
        <w:t>.py</w:t>
      </w:r>
    </w:p>
    <w:p w14:paraId="1B51382C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28F92A08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691D270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# Invertir cadena</w:t>
            </w:r>
          </w:p>
          <w:p w14:paraId="534314FD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cadena = "Hola Mundo!"</w:t>
            </w:r>
          </w:p>
          <w:p w14:paraId="4F8902F4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print("Esta es una cadena: ", cadena)</w:t>
            </w:r>
          </w:p>
          <w:p w14:paraId="56432AB3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7BC3FE21" w14:textId="3247AD9B" w:rsidR="00231BBA" w:rsidRPr="00231BBA" w:rsidRDefault="00231BBA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print("Invertir: ", cadena[::-1])</w:t>
            </w:r>
          </w:p>
        </w:tc>
      </w:tr>
    </w:tbl>
    <w:p w14:paraId="79CE3A10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355DC83E" w14:textId="77777777" w:rsidR="00231BBA" w:rsidRPr="00231BBA" w:rsidRDefault="00231BBA" w:rsidP="00231BBA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Este código:</w:t>
      </w:r>
    </w:p>
    <w:p w14:paraId="69D7C4CB" w14:textId="77777777" w:rsidR="00231BBA" w:rsidRPr="00231BBA" w:rsidRDefault="00231BBA" w:rsidP="00E46933">
      <w:pPr>
        <w:numPr>
          <w:ilvl w:val="0"/>
          <w:numId w:val="5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Define una cadena llamada cadena.</w:t>
      </w:r>
    </w:p>
    <w:p w14:paraId="15A58A86" w14:textId="77777777" w:rsidR="00231BBA" w:rsidRPr="00231BBA" w:rsidRDefault="00231BBA" w:rsidP="00E46933">
      <w:pPr>
        <w:numPr>
          <w:ilvl w:val="0"/>
          <w:numId w:val="5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Imprime la cadena completa.</w:t>
      </w:r>
    </w:p>
    <w:p w14:paraId="0ABFE3F1" w14:textId="77777777" w:rsidR="00231BBA" w:rsidRPr="00231BBA" w:rsidRDefault="00231BBA" w:rsidP="00E46933">
      <w:pPr>
        <w:numPr>
          <w:ilvl w:val="0"/>
          <w:numId w:val="5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231BBA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Imprime la cadena invertida utilizando slicing con el paso [::-1].</w:t>
      </w:r>
    </w:p>
    <w:p w14:paraId="2C5DBD36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213A4524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34311E8" w14:textId="77777777" w:rsidR="00231BBA" w:rsidRPr="00231BBA" w:rsidRDefault="00231BBA" w:rsidP="00231BBA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$ python datatypes04.py</w:t>
            </w:r>
          </w:p>
          <w:p w14:paraId="7F12B730" w14:textId="77777777" w:rsidR="00231BBA" w:rsidRPr="00231BBA" w:rsidRDefault="00231BBA" w:rsidP="00231BBA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Esta es una cadena:  Hola Mundo!</w:t>
            </w:r>
          </w:p>
          <w:p w14:paraId="29D66700" w14:textId="0C0A9856" w:rsidR="00231BBA" w:rsidRDefault="00231BBA" w:rsidP="00231BBA">
            <w:pPr>
              <w:rPr>
                <w:noProof/>
                <w:color w:val="767171" w:themeColor="background2" w:themeShade="80"/>
                <w:sz w:val="36"/>
                <w:szCs w:val="36"/>
                <w:lang w:val="es-MX"/>
              </w:rPr>
            </w:pPr>
            <w:r w:rsidRPr="00231BBA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Invertir:  !odnuM aloH</w:t>
            </w:r>
          </w:p>
        </w:tc>
      </w:tr>
    </w:tbl>
    <w:p w14:paraId="0D5F5AC7" w14:textId="717D1544" w:rsidR="00231BBA" w:rsidRDefault="00231BBA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atatypes0</w:t>
      </w:r>
      <w:r>
        <w:rPr>
          <w:noProof/>
        </w:rPr>
        <w:t>5</w:t>
      </w:r>
      <w:r>
        <w:rPr>
          <w:noProof/>
        </w:rPr>
        <w:t>.py</w:t>
      </w:r>
    </w:p>
    <w:p w14:paraId="1E2A476E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11EB985E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E86B81E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# Posicioes pares</w:t>
            </w:r>
          </w:p>
          <w:p w14:paraId="2152299F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cadena = "Hola Mundo!"</w:t>
            </w:r>
          </w:p>
          <w:p w14:paraId="6813809E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print("Esta es una cadena: ", cadena)</w:t>
            </w:r>
          </w:p>
          <w:p w14:paraId="4F3A0EA8" w14:textId="77777777" w:rsidR="00231BBA" w:rsidRPr="00231BBA" w:rsidRDefault="00231BBA" w:rsidP="00231BB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5C8C6AD7" w14:textId="14A0BB95" w:rsidR="00231BBA" w:rsidRPr="00231BBA" w:rsidRDefault="00231BBA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231BBA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print("Posicion pares: ", cadena[::2])</w:t>
            </w:r>
          </w:p>
        </w:tc>
      </w:tr>
    </w:tbl>
    <w:p w14:paraId="164114F5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49392996" w14:textId="77777777" w:rsidR="00FA342F" w:rsidRPr="00FA342F" w:rsidRDefault="00FA342F" w:rsidP="00FA342F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Este código:</w:t>
      </w:r>
    </w:p>
    <w:p w14:paraId="30FD306A" w14:textId="77777777" w:rsidR="00FA342F" w:rsidRPr="00FA342F" w:rsidRDefault="00FA342F" w:rsidP="00E46933">
      <w:pPr>
        <w:numPr>
          <w:ilvl w:val="0"/>
          <w:numId w:val="6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Define una cadena llamada cadena.</w:t>
      </w:r>
    </w:p>
    <w:p w14:paraId="7C3732F0" w14:textId="77777777" w:rsidR="00FA342F" w:rsidRPr="00FA342F" w:rsidRDefault="00FA342F" w:rsidP="00E46933">
      <w:pPr>
        <w:numPr>
          <w:ilvl w:val="0"/>
          <w:numId w:val="6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Imprime la cadena completa.</w:t>
      </w:r>
    </w:p>
    <w:p w14:paraId="6CAA189F" w14:textId="77777777" w:rsidR="00FA342F" w:rsidRPr="00FA342F" w:rsidRDefault="00FA342F" w:rsidP="00E46933">
      <w:pPr>
        <w:numPr>
          <w:ilvl w:val="0"/>
          <w:numId w:val="6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Imprime los caracteres en posiciones pares de la cadena utilizando slicing con el paso ::2.</w:t>
      </w:r>
    </w:p>
    <w:p w14:paraId="0C87D8B9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72716354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F428FC3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$ python datatypes05.py</w:t>
            </w:r>
          </w:p>
          <w:p w14:paraId="3792260C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Esta es una cadena:  Hola Mundo!</w:t>
            </w:r>
          </w:p>
          <w:p w14:paraId="0A97890D" w14:textId="7CCA7E16" w:rsidR="00231BBA" w:rsidRDefault="00FA342F" w:rsidP="00FA342F">
            <w:pPr>
              <w:rPr>
                <w:noProof/>
                <w:color w:val="767171" w:themeColor="background2" w:themeShade="80"/>
                <w:sz w:val="36"/>
                <w:szCs w:val="36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Posicion pares:  Hl ud!</w:t>
            </w:r>
          </w:p>
        </w:tc>
      </w:tr>
    </w:tbl>
    <w:p w14:paraId="7FF61774" w14:textId="55EF09A2" w:rsidR="00231BBA" w:rsidRDefault="00231BBA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atatypes0</w:t>
      </w:r>
      <w:r w:rsidR="00FA342F">
        <w:rPr>
          <w:noProof/>
        </w:rPr>
        <w:t>6</w:t>
      </w:r>
      <w:r>
        <w:rPr>
          <w:noProof/>
        </w:rPr>
        <w:t>.py</w:t>
      </w:r>
    </w:p>
    <w:p w14:paraId="1EEEB541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246BAA16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805759B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# Que imprime?</w:t>
            </w:r>
          </w:p>
          <w:p w14:paraId="647DAEFF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cadena = "Hola Mundo!"</w:t>
            </w:r>
          </w:p>
          <w:p w14:paraId="44AF57DC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print("Esta es una cadena: ", cadena)</w:t>
            </w:r>
          </w:p>
          <w:p w14:paraId="15CA69FE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05583811" w14:textId="075C116B" w:rsidR="00231BBA" w:rsidRPr="00231BBA" w:rsidRDefault="00FA342F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print("Puedes adivinar que esta imprimiento?: ", cadena[-1::-3])</w:t>
            </w:r>
          </w:p>
        </w:tc>
      </w:tr>
    </w:tbl>
    <w:p w14:paraId="5168D386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205E111D" w14:textId="77777777" w:rsidR="00FA342F" w:rsidRPr="00FA342F" w:rsidRDefault="00FA342F" w:rsidP="00FA342F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ste código:</w:t>
      </w:r>
    </w:p>
    <w:p w14:paraId="53C33A82" w14:textId="77777777" w:rsidR="00FA342F" w:rsidRPr="00FA342F" w:rsidRDefault="00FA342F" w:rsidP="00E46933">
      <w:pPr>
        <w:numPr>
          <w:ilvl w:val="0"/>
          <w:numId w:val="7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Define una cadena llamada cadena.</w:t>
      </w:r>
    </w:p>
    <w:p w14:paraId="03A8772E" w14:textId="77777777" w:rsidR="00FA342F" w:rsidRPr="00FA342F" w:rsidRDefault="00FA342F" w:rsidP="00E46933">
      <w:pPr>
        <w:numPr>
          <w:ilvl w:val="0"/>
          <w:numId w:val="7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Imprime la cadena completa.</w:t>
      </w:r>
    </w:p>
    <w:p w14:paraId="70F0CD0A" w14:textId="77777777" w:rsidR="00FA342F" w:rsidRPr="00FA342F" w:rsidRDefault="00FA342F" w:rsidP="00E46933">
      <w:pPr>
        <w:numPr>
          <w:ilvl w:val="0"/>
          <w:numId w:val="7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Imprime caracteres de la cadena en orden invertido, saltando cada 3 posiciones (hacia atrás), comenzando desde el último carácter (!).</w:t>
      </w:r>
    </w:p>
    <w:p w14:paraId="60F6F4B6" w14:textId="77777777" w:rsidR="00FA342F" w:rsidRPr="00FA342F" w:rsidRDefault="00FA342F" w:rsidP="00FA342F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Resultado impreso</w:t>
      </w: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!nuoaH.</w:t>
      </w:r>
    </w:p>
    <w:p w14:paraId="3E205230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3FE8FF28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FF782E9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$ python datatypes06.py</w:t>
            </w:r>
          </w:p>
          <w:p w14:paraId="2565EF5A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Esta es una cadena:  Hola Mundo!</w:t>
            </w:r>
          </w:p>
          <w:p w14:paraId="3ED65789" w14:textId="529C06D7" w:rsidR="00231BBA" w:rsidRDefault="00FA342F" w:rsidP="00FA342F">
            <w:pPr>
              <w:rPr>
                <w:noProof/>
                <w:color w:val="767171" w:themeColor="background2" w:themeShade="80"/>
                <w:sz w:val="36"/>
                <w:szCs w:val="36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Puedes adivinar que esta imprimiento?:  !n o</w:t>
            </w:r>
          </w:p>
        </w:tc>
      </w:tr>
    </w:tbl>
    <w:p w14:paraId="0D004438" w14:textId="35F8CB10" w:rsidR="00231BBA" w:rsidRDefault="00231BBA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atatypes0</w:t>
      </w:r>
      <w:r w:rsidR="00FA342F">
        <w:rPr>
          <w:noProof/>
        </w:rPr>
        <w:t>7</w:t>
      </w:r>
      <w:r>
        <w:rPr>
          <w:noProof/>
        </w:rPr>
        <w:t>.py</w:t>
      </w:r>
    </w:p>
    <w:p w14:paraId="5E45BF88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02CB619A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583CC24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# Otra forma de invertir una cadena</w:t>
            </w:r>
          </w:p>
          <w:p w14:paraId="3C3B61A9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cadena = "Hola Mundo!"</w:t>
            </w:r>
          </w:p>
          <w:p w14:paraId="4D1E6F67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print("Esta es una cadena: ", cadena)</w:t>
            </w:r>
          </w:p>
          <w:p w14:paraId="23A4A88C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7EE2CC6F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cadenaInvertida = "".join(reversed(cadena))</w:t>
            </w:r>
          </w:p>
          <w:p w14:paraId="7910564B" w14:textId="23741734" w:rsidR="00231BBA" w:rsidRPr="00231BBA" w:rsidRDefault="00FA342F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print("Invertir 2da opcion: ", cadenaInvertida)</w:t>
            </w:r>
          </w:p>
        </w:tc>
      </w:tr>
    </w:tbl>
    <w:p w14:paraId="4F6C0937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09439FE1" w14:textId="77777777" w:rsidR="00FA342F" w:rsidRPr="00FA342F" w:rsidRDefault="00FA342F" w:rsidP="00FA342F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Este código:</w:t>
      </w:r>
    </w:p>
    <w:p w14:paraId="025938B5" w14:textId="77777777" w:rsidR="00FA342F" w:rsidRPr="00FA342F" w:rsidRDefault="00FA342F" w:rsidP="00E46933">
      <w:pPr>
        <w:numPr>
          <w:ilvl w:val="0"/>
          <w:numId w:val="8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Define una cadena llamada cadena.</w:t>
      </w:r>
    </w:p>
    <w:p w14:paraId="33E1338C" w14:textId="77777777" w:rsidR="00FA342F" w:rsidRPr="00FA342F" w:rsidRDefault="00FA342F" w:rsidP="00E46933">
      <w:pPr>
        <w:numPr>
          <w:ilvl w:val="0"/>
          <w:numId w:val="8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Imprime la cadena completa.</w:t>
      </w:r>
    </w:p>
    <w:p w14:paraId="618359C0" w14:textId="77777777" w:rsidR="00FA342F" w:rsidRPr="00FA342F" w:rsidRDefault="00FA342F" w:rsidP="00E46933">
      <w:pPr>
        <w:numPr>
          <w:ilvl w:val="0"/>
          <w:numId w:val="8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Usa la función reversed() para invertir la cadena y la convierte en una cadena unida con "".join().</w:t>
      </w:r>
    </w:p>
    <w:p w14:paraId="07170E12" w14:textId="77777777" w:rsidR="00FA342F" w:rsidRPr="00FA342F" w:rsidRDefault="00FA342F" w:rsidP="00E46933">
      <w:pPr>
        <w:numPr>
          <w:ilvl w:val="0"/>
          <w:numId w:val="8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Imprime la cadena invertida usando esta segunda opción.</w:t>
      </w:r>
    </w:p>
    <w:p w14:paraId="336BF0DA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5C46F223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13DA9D1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$ python datatypes07.py</w:t>
            </w:r>
          </w:p>
          <w:p w14:paraId="65A8AB5D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Esta es una cadena:  Hola Mundo!</w:t>
            </w:r>
          </w:p>
          <w:p w14:paraId="4B96339D" w14:textId="12C2F31E" w:rsidR="00231BBA" w:rsidRDefault="00FA342F" w:rsidP="00FA342F">
            <w:pPr>
              <w:rPr>
                <w:noProof/>
                <w:color w:val="767171" w:themeColor="background2" w:themeShade="80"/>
                <w:sz w:val="36"/>
                <w:szCs w:val="36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Invertir 2da opcion:  !odnuM aloH</w:t>
            </w:r>
          </w:p>
        </w:tc>
      </w:tr>
    </w:tbl>
    <w:p w14:paraId="2A8D4F3C" w14:textId="747D3B30" w:rsidR="00231BBA" w:rsidRDefault="00231BBA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atatypes0</w:t>
      </w:r>
      <w:r w:rsidR="00FA342F">
        <w:rPr>
          <w:noProof/>
        </w:rPr>
        <w:t>8</w:t>
      </w:r>
      <w:r>
        <w:rPr>
          <w:noProof/>
        </w:rPr>
        <w:t>.py</w:t>
      </w:r>
    </w:p>
    <w:p w14:paraId="0A2574C3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16DE1488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B185E77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# Que esta pasando en este ejercicio?</w:t>
            </w:r>
          </w:p>
          <w:p w14:paraId="10ECC470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cadena = "Hola Mundo!"</w:t>
            </w:r>
          </w:p>
          <w:p w14:paraId="6638C1EB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print("Esta es una cadena: ", cadena)</w:t>
            </w:r>
          </w:p>
          <w:p w14:paraId="2A744E48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4AEBE7F0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cadena[4] = '*'</w:t>
            </w:r>
          </w:p>
          <w:p w14:paraId="3125EC11" w14:textId="7769A5C4" w:rsidR="00231BBA" w:rsidRPr="00231BBA" w:rsidRDefault="00FA342F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print("Porque no puedo imprimir?: ", cadena)</w:t>
            </w:r>
          </w:p>
        </w:tc>
      </w:tr>
    </w:tbl>
    <w:p w14:paraId="60C65C67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6754D04C" w14:textId="77777777" w:rsidR="00FA342F" w:rsidRPr="00FA342F" w:rsidRDefault="00FA342F" w:rsidP="00FA342F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Este código intenta modificar un carácter en una cadena, lo cual no es posible porque las cadenas en Python son </w:t>
      </w:r>
      <w:r w:rsidRPr="00FA342F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inmutables</w:t>
      </w: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 (no se pueden modificar directamente).</w:t>
      </w:r>
    </w:p>
    <w:p w14:paraId="3BC7E98C" w14:textId="77777777" w:rsidR="00FA342F" w:rsidRPr="00FA342F" w:rsidRDefault="00FA342F" w:rsidP="00FA342F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La línea cadena[4] = '*' produce un error porque intenta asignar un nuevo valor a una posición específica de la cadena.</w:t>
      </w:r>
    </w:p>
    <w:p w14:paraId="25A29D94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34"/>
      </w:tblGrid>
      <w:tr w:rsidR="00231BBA" w:rsidRPr="00FA342F" w14:paraId="3501FFED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C5153E8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$ python datatypes08.py</w:t>
            </w:r>
          </w:p>
          <w:p w14:paraId="070CEBF0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Esta es una cadena:  Hola Mundo!</w:t>
            </w:r>
          </w:p>
          <w:p w14:paraId="15C40505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>Traceback (most recent call last):</w:t>
            </w:r>
          </w:p>
          <w:p w14:paraId="1C015873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 xml:space="preserve">  File "E:\IPN\Superior\Semestres\Semestre_3\PCD\pcd3am1_2024\parcial1\leccion02\datatypes08.py", line 5, in &lt;module&gt;</w:t>
            </w:r>
          </w:p>
          <w:p w14:paraId="7AAB0020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 xml:space="preserve">    cadena[4] = '*'</w:t>
            </w:r>
          </w:p>
          <w:p w14:paraId="0D30CF5A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 xml:space="preserve">    ~~~~~~^^^</w:t>
            </w:r>
          </w:p>
          <w:p w14:paraId="5AF99CD2" w14:textId="248F6FC3" w:rsidR="00231BBA" w:rsidRPr="00FA342F" w:rsidRDefault="00FA342F" w:rsidP="00FA342F">
            <w:pPr>
              <w:rPr>
                <w:noProof/>
                <w:color w:val="767171" w:themeColor="background2" w:themeShade="80"/>
                <w:sz w:val="36"/>
                <w:szCs w:val="36"/>
                <w:lang w:val="en-US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>TypeError: 'str' object does not support item assignment</w:t>
            </w:r>
          </w:p>
        </w:tc>
      </w:tr>
    </w:tbl>
    <w:p w14:paraId="5BD419A7" w14:textId="1EAA640E" w:rsidR="00231BBA" w:rsidRDefault="00231BBA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atatypes0</w:t>
      </w:r>
      <w:r w:rsidR="00FA342F">
        <w:rPr>
          <w:noProof/>
        </w:rPr>
        <w:t>9</w:t>
      </w:r>
      <w:r>
        <w:rPr>
          <w:noProof/>
        </w:rPr>
        <w:t>.py</w:t>
      </w:r>
    </w:p>
    <w:p w14:paraId="72E8F6B4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06379B06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45072B0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# Para modificar una cadena podemos cambiarla completa</w:t>
            </w:r>
          </w:p>
          <w:p w14:paraId="1D4C8DD3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cadena = "Hola Mundo!"</w:t>
            </w:r>
          </w:p>
          <w:p w14:paraId="1CE9A0DC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print("Esta es una cadena: ", cadena)</w:t>
            </w:r>
          </w:p>
          <w:p w14:paraId="49CCDD28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534D1B13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cadena = "Hola*Mundo!"</w:t>
            </w:r>
          </w:p>
          <w:p w14:paraId="1270A35B" w14:textId="555A0AFF" w:rsidR="00231BBA" w:rsidRPr="00231BBA" w:rsidRDefault="00FA342F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print("Se modifico la cadena?: ", cadena)</w:t>
            </w:r>
          </w:p>
        </w:tc>
      </w:tr>
    </w:tbl>
    <w:p w14:paraId="1E42FB2A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05F44535" w14:textId="77777777" w:rsidR="00FA342F" w:rsidRPr="00FA342F" w:rsidRDefault="00FA342F" w:rsidP="00FA342F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Este código:</w:t>
      </w:r>
    </w:p>
    <w:p w14:paraId="070FBAA4" w14:textId="77777777" w:rsidR="00FA342F" w:rsidRPr="00FA342F" w:rsidRDefault="00FA342F" w:rsidP="00E46933">
      <w:pPr>
        <w:numPr>
          <w:ilvl w:val="0"/>
          <w:numId w:val="9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Define una cadena llamada cadena.</w:t>
      </w:r>
    </w:p>
    <w:p w14:paraId="0177E024" w14:textId="77777777" w:rsidR="00FA342F" w:rsidRPr="00FA342F" w:rsidRDefault="00FA342F" w:rsidP="00E46933">
      <w:pPr>
        <w:numPr>
          <w:ilvl w:val="0"/>
          <w:numId w:val="9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Imprime la cadena completa.</w:t>
      </w:r>
    </w:p>
    <w:p w14:paraId="6EDE6389" w14:textId="77777777" w:rsidR="00FA342F" w:rsidRPr="00FA342F" w:rsidRDefault="00FA342F" w:rsidP="00E46933">
      <w:pPr>
        <w:numPr>
          <w:ilvl w:val="0"/>
          <w:numId w:val="9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Asigna una nueva cadena "Hola*Mundo!" a la variable cadena.</w:t>
      </w:r>
    </w:p>
    <w:p w14:paraId="649D6588" w14:textId="77777777" w:rsidR="00FA342F" w:rsidRPr="00FA342F" w:rsidRDefault="00FA342F" w:rsidP="00E46933">
      <w:pPr>
        <w:numPr>
          <w:ilvl w:val="0"/>
          <w:numId w:val="9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Imprime la cadena modificada con el asterisco en lugar del espacio.</w:t>
      </w:r>
    </w:p>
    <w:p w14:paraId="054D0F9E" w14:textId="77777777" w:rsidR="00FA342F" w:rsidRPr="00FA342F" w:rsidRDefault="00FA342F" w:rsidP="00FA342F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Aquí la cadena se reemplaza por completo, lo cual es posible debido a que se está reasignando la variable, no modificando la cadena original.</w:t>
      </w:r>
    </w:p>
    <w:p w14:paraId="7DB1A6CD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79C3F132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76853DF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$ python datatypes09.py</w:t>
            </w:r>
          </w:p>
          <w:p w14:paraId="68665F8F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Esta es una cadena:  Hola Mundo!</w:t>
            </w:r>
          </w:p>
          <w:p w14:paraId="457D7A27" w14:textId="3A6CF114" w:rsidR="00231BBA" w:rsidRDefault="00FA342F" w:rsidP="00FA342F">
            <w:pPr>
              <w:rPr>
                <w:noProof/>
                <w:color w:val="767171" w:themeColor="background2" w:themeShade="80"/>
                <w:sz w:val="36"/>
                <w:szCs w:val="36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Se modifico la cadena?:  Hola*Mundo!</w:t>
            </w:r>
          </w:p>
        </w:tc>
      </w:tr>
    </w:tbl>
    <w:p w14:paraId="6F4D17DF" w14:textId="020B178F" w:rsidR="00231BBA" w:rsidRDefault="00231BBA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</w:t>
      </w:r>
      <w:r w:rsidR="00FA342F">
        <w:rPr>
          <w:noProof/>
        </w:rPr>
        <w:t>10</w:t>
      </w:r>
      <w:r>
        <w:rPr>
          <w:noProof/>
        </w:rPr>
        <w:t>.py</w:t>
      </w:r>
    </w:p>
    <w:p w14:paraId="7B99B5F4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7A7E97D1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BFF544F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 xml:space="preserve"># Para borrar un caracter de una cadena </w:t>
            </w:r>
          </w:p>
          <w:p w14:paraId="1D524806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cadena = "Hola Mundo!"</w:t>
            </w:r>
          </w:p>
          <w:p w14:paraId="78A1C22D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print("Esta es una cadena: ", cadena)</w:t>
            </w:r>
          </w:p>
          <w:p w14:paraId="70A33ACC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41138717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del cadena[4]</w:t>
            </w:r>
          </w:p>
          <w:p w14:paraId="404D8F48" w14:textId="5708C42C" w:rsidR="00231BBA" w:rsidRPr="00231BBA" w:rsidRDefault="00FA342F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print("Se elimino el caracter?: ", cadena)</w:t>
            </w:r>
          </w:p>
        </w:tc>
      </w:tr>
    </w:tbl>
    <w:p w14:paraId="659324E2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2A9CF9C0" w14:textId="77777777" w:rsidR="00FA342F" w:rsidRPr="00FA342F" w:rsidRDefault="00FA342F" w:rsidP="00FA342F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Este código intenta eliminar un carácter de una cadena con del cadena[4], lo cual genera un error porque las cadenas en Python son </w:t>
      </w:r>
      <w:r w:rsidRPr="00FA342F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inmutables</w:t>
      </w: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 y no se pueden modificar de esta manera.</w:t>
      </w:r>
    </w:p>
    <w:p w14:paraId="6325F69E" w14:textId="77777777" w:rsidR="00FA342F" w:rsidRPr="00FA342F" w:rsidRDefault="00FA342F" w:rsidP="00FA342F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El error ocurre porque no es posible eliminar un carácter directamente de una cadena. Para eliminar un carácter, se debe crear una nueva cadena sin ese carácter.</w:t>
      </w:r>
    </w:p>
    <w:p w14:paraId="4F7DF262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34"/>
      </w:tblGrid>
      <w:tr w:rsidR="00231BBA" w:rsidRPr="00FA342F" w14:paraId="2E38B29D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E1E52AB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$ python datatypes10.py</w:t>
            </w:r>
          </w:p>
          <w:p w14:paraId="5C5625B0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Esta es una cadena:  Hola Mundo!</w:t>
            </w:r>
          </w:p>
          <w:p w14:paraId="6FF0BA49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>Traceback (most recent call last):</w:t>
            </w:r>
          </w:p>
          <w:p w14:paraId="01276B33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 xml:space="preserve">  File "E:\IPN\Superior\Semestres\Semestre_3\PCD\pcd3am1_2024\parcial1\leccion02\datatypes10.py", line 5, in &lt;module&gt;</w:t>
            </w:r>
          </w:p>
          <w:p w14:paraId="60482D8F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 xml:space="preserve">    del cadena[4]</w:t>
            </w:r>
          </w:p>
          <w:p w14:paraId="4C08C355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 xml:space="preserve">        ~~~~~~^^^</w:t>
            </w:r>
          </w:p>
          <w:p w14:paraId="683AAE2C" w14:textId="073A66E7" w:rsidR="00231BBA" w:rsidRPr="00FA342F" w:rsidRDefault="00FA342F" w:rsidP="00FA342F">
            <w:pPr>
              <w:rPr>
                <w:noProof/>
                <w:color w:val="767171" w:themeColor="background2" w:themeShade="80"/>
                <w:sz w:val="36"/>
                <w:szCs w:val="36"/>
                <w:lang w:val="en-US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>TypeError: 'str' object doesn't support item deletion</w:t>
            </w:r>
          </w:p>
        </w:tc>
      </w:tr>
    </w:tbl>
    <w:p w14:paraId="6E5F7222" w14:textId="6CBA9D68" w:rsidR="00231BBA" w:rsidRDefault="00231BBA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</w:t>
      </w:r>
      <w:r w:rsidR="00FA342F">
        <w:rPr>
          <w:noProof/>
        </w:rPr>
        <w:t>1</w:t>
      </w:r>
      <w:r w:rsidRPr="00231BBA">
        <w:rPr>
          <w:noProof/>
        </w:rPr>
        <w:t>1</w:t>
      </w:r>
      <w:r>
        <w:rPr>
          <w:noProof/>
        </w:rPr>
        <w:t>.py</w:t>
      </w:r>
    </w:p>
    <w:p w14:paraId="5EAA72D1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296FA9BF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683E0B7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 xml:space="preserve"># Para borrar un caracter de una cadena podemos hacer esto </w:t>
            </w:r>
          </w:p>
          <w:p w14:paraId="4C50B78D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cadena = "Hola Mundo!"</w:t>
            </w:r>
          </w:p>
          <w:p w14:paraId="4F9E8BB7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print("Esta es una cadena: ", cadena)</w:t>
            </w:r>
          </w:p>
          <w:p w14:paraId="1062D01D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39D699D7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nuevaCadena = cadena[:4] + cadena[-1:]</w:t>
            </w:r>
          </w:p>
          <w:p w14:paraId="41B3CA96" w14:textId="1C558BFD" w:rsidR="00231BBA" w:rsidRPr="00231BBA" w:rsidRDefault="00FA342F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print("Se eliminaron varios caracteres?: ", nuevaCadena)</w:t>
            </w:r>
          </w:p>
        </w:tc>
      </w:tr>
    </w:tbl>
    <w:p w14:paraId="3BCFC247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41F62D2E" w14:textId="77777777" w:rsidR="00FA342F" w:rsidRPr="00FA342F" w:rsidRDefault="00FA342F" w:rsidP="00FA342F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ste código:</w:t>
      </w:r>
    </w:p>
    <w:p w14:paraId="1C300E43" w14:textId="77777777" w:rsidR="00FA342F" w:rsidRPr="00FA342F" w:rsidRDefault="00FA342F" w:rsidP="00E46933">
      <w:pPr>
        <w:numPr>
          <w:ilvl w:val="0"/>
          <w:numId w:val="10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Define una cadena llamada cadena.</w:t>
      </w:r>
    </w:p>
    <w:p w14:paraId="7A9FDDED" w14:textId="77777777" w:rsidR="00FA342F" w:rsidRPr="00FA342F" w:rsidRDefault="00FA342F" w:rsidP="00E46933">
      <w:pPr>
        <w:numPr>
          <w:ilvl w:val="0"/>
          <w:numId w:val="10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Imprime la cadena completa.</w:t>
      </w:r>
    </w:p>
    <w:p w14:paraId="6211D923" w14:textId="77777777" w:rsidR="00FA342F" w:rsidRPr="00FA342F" w:rsidRDefault="00FA342F" w:rsidP="00E46933">
      <w:pPr>
        <w:numPr>
          <w:ilvl w:val="0"/>
          <w:numId w:val="10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Crea una nueva cadena, </w:t>
      </w:r>
      <w:r w:rsidRPr="00FA342F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nuevaCadena</w:t>
      </w: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, uniendo los primeros 4 caracteres (cadena[:4]) con el último carácter (cadena[-1:]), eliminando todo lo que está entre esos dos.</w:t>
      </w:r>
    </w:p>
    <w:p w14:paraId="61C40049" w14:textId="77777777" w:rsidR="00FA342F" w:rsidRPr="00FA342F" w:rsidRDefault="00FA342F" w:rsidP="00E46933">
      <w:pPr>
        <w:numPr>
          <w:ilvl w:val="0"/>
          <w:numId w:val="10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Imprime la nueva cadena, que solo contiene "Hola!", eliminando los caracteres intermedios.</w:t>
      </w:r>
    </w:p>
    <w:p w14:paraId="3E9AA20A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5BC964B3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2B5003F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$ python datatypes11.py</w:t>
            </w:r>
          </w:p>
          <w:p w14:paraId="24D752F8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Esta es una cadena:  Hola Mundo!</w:t>
            </w:r>
          </w:p>
          <w:p w14:paraId="10425527" w14:textId="7396C517" w:rsidR="00231BBA" w:rsidRDefault="00FA342F" w:rsidP="00FA342F">
            <w:pPr>
              <w:rPr>
                <w:noProof/>
                <w:color w:val="767171" w:themeColor="background2" w:themeShade="80"/>
                <w:sz w:val="36"/>
                <w:szCs w:val="36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Se eliminaron varios caracteres?:  Hola!</w:t>
            </w:r>
          </w:p>
        </w:tc>
      </w:tr>
    </w:tbl>
    <w:p w14:paraId="0A6A3EAC" w14:textId="6921E16D" w:rsidR="00231BBA" w:rsidRDefault="00231BBA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atatypes1</w:t>
      </w:r>
      <w:r w:rsidR="00FA342F">
        <w:rPr>
          <w:noProof/>
        </w:rPr>
        <w:t>2</w:t>
      </w:r>
      <w:r>
        <w:rPr>
          <w:noProof/>
        </w:rPr>
        <w:t>.py</w:t>
      </w:r>
    </w:p>
    <w:p w14:paraId="28F2FCBD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783A0AE4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6C2A395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# Borrando una cadena completa</w:t>
            </w:r>
          </w:p>
          <w:p w14:paraId="240A9141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cadena = "Hola Mundo!"</w:t>
            </w:r>
          </w:p>
          <w:p w14:paraId="4473237C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print("Esta es una cadena: ", cadena)</w:t>
            </w:r>
          </w:p>
          <w:p w14:paraId="102520B8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7B64F00F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del cadena</w:t>
            </w:r>
          </w:p>
          <w:p w14:paraId="6A5A58A5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print("Cadena eliminada...")</w:t>
            </w:r>
          </w:p>
          <w:p w14:paraId="71D7A0A0" w14:textId="0C80D545" w:rsidR="00231BBA" w:rsidRPr="00231BBA" w:rsidRDefault="00FA342F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print("Se elimino la cadena?: ", cadena)</w:t>
            </w:r>
          </w:p>
        </w:tc>
      </w:tr>
    </w:tbl>
    <w:p w14:paraId="65C0C34A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731FA46C" w14:textId="77777777" w:rsidR="00FA342F" w:rsidRPr="00FA342F" w:rsidRDefault="00FA342F" w:rsidP="00FA342F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Este código:</w:t>
      </w:r>
    </w:p>
    <w:p w14:paraId="1FF3C9F5" w14:textId="77777777" w:rsidR="00FA342F" w:rsidRPr="00FA342F" w:rsidRDefault="00FA342F" w:rsidP="00E46933">
      <w:pPr>
        <w:numPr>
          <w:ilvl w:val="0"/>
          <w:numId w:val="11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Define una cadena llamada cadena.</w:t>
      </w:r>
    </w:p>
    <w:p w14:paraId="66978641" w14:textId="77777777" w:rsidR="00FA342F" w:rsidRPr="00FA342F" w:rsidRDefault="00FA342F" w:rsidP="00E46933">
      <w:pPr>
        <w:numPr>
          <w:ilvl w:val="0"/>
          <w:numId w:val="11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Imprime la cadena completa.</w:t>
      </w:r>
    </w:p>
    <w:p w14:paraId="5E066C0A" w14:textId="77777777" w:rsidR="00FA342F" w:rsidRPr="00FA342F" w:rsidRDefault="00FA342F" w:rsidP="00E46933">
      <w:pPr>
        <w:numPr>
          <w:ilvl w:val="0"/>
          <w:numId w:val="11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Usa del cadena para eliminar la variable cadena por completo.</w:t>
      </w:r>
    </w:p>
    <w:p w14:paraId="376BA236" w14:textId="77777777" w:rsidR="00FA342F" w:rsidRPr="00FA342F" w:rsidRDefault="00FA342F" w:rsidP="00E46933">
      <w:pPr>
        <w:numPr>
          <w:ilvl w:val="0"/>
          <w:numId w:val="11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Intenta imprimir cadena nuevamente, lo cual generará un </w:t>
      </w:r>
      <w:r w:rsidRPr="00FA342F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error</w:t>
      </w: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 porque la variable ya ha sido eliminada y no existe más.</w:t>
      </w:r>
    </w:p>
    <w:p w14:paraId="6F423CDA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34"/>
      </w:tblGrid>
      <w:tr w:rsidR="00231BBA" w:rsidRPr="00FA342F" w14:paraId="384B6B79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D2384E0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$ python datatypes12.py</w:t>
            </w:r>
          </w:p>
          <w:p w14:paraId="46AD5C38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Esta es una cadena:  Hola Mundo!</w:t>
            </w:r>
          </w:p>
          <w:p w14:paraId="03B797D4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>Cadena eliminada...</w:t>
            </w:r>
          </w:p>
          <w:p w14:paraId="35485E6F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>Traceback (most recent call last):</w:t>
            </w:r>
          </w:p>
          <w:p w14:paraId="345B8791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 xml:space="preserve">  </w:t>
            </w: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File "E:\IPN\Superior\Semestres\Semestre_3\PCD\pcd3am1_2024\parcial1\leccion02\datatypes12.py", line 7, in &lt;module&gt;</w:t>
            </w:r>
          </w:p>
          <w:p w14:paraId="366C84D7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 xml:space="preserve">    print("Se elimino la cadena?: ", cadena)</w:t>
            </w:r>
          </w:p>
          <w:p w14:paraId="7C310AA9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 xml:space="preserve">                                     </w:t>
            </w: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>^^^^^^</w:t>
            </w:r>
          </w:p>
          <w:p w14:paraId="3A24FEB0" w14:textId="0072FE71" w:rsidR="00231BBA" w:rsidRPr="00FA342F" w:rsidRDefault="00FA342F" w:rsidP="00FA342F">
            <w:pPr>
              <w:rPr>
                <w:noProof/>
                <w:color w:val="767171" w:themeColor="background2" w:themeShade="80"/>
                <w:sz w:val="36"/>
                <w:szCs w:val="36"/>
                <w:lang w:val="en-US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>NameError: name 'cadena' is not defined</w:t>
            </w:r>
          </w:p>
        </w:tc>
      </w:tr>
    </w:tbl>
    <w:p w14:paraId="338EAF18" w14:textId="6A3AFE12" w:rsidR="00231BBA" w:rsidRDefault="00231BBA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atatypes1</w:t>
      </w:r>
      <w:r w:rsidR="00FA342F">
        <w:rPr>
          <w:noProof/>
        </w:rPr>
        <w:t>3</w:t>
      </w:r>
      <w:r>
        <w:rPr>
          <w:noProof/>
        </w:rPr>
        <w:t>.py</w:t>
      </w:r>
    </w:p>
    <w:p w14:paraId="03DFF8F9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394407CC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0F6859D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# Formato de cadenas</w:t>
            </w:r>
          </w:p>
          <w:p w14:paraId="5C709ED7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cadena1 = "{} {} {}".format('Hola', 'Mundo', '!')</w:t>
            </w:r>
          </w:p>
          <w:p w14:paraId="678A90E5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print("Esta es una cadena con formato: ", cadena1)</w:t>
            </w:r>
          </w:p>
          <w:p w14:paraId="49E58585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0540217A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cadena2 = "{1} {2} {0}".format('Hola', 'Mundo', '!')</w:t>
            </w:r>
          </w:p>
          <w:p w14:paraId="0850F6DA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print("Esta es una cadena con formato desordenado: ", cadena2)</w:t>
            </w:r>
          </w:p>
          <w:p w14:paraId="251ABF25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0E23BFE4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cadena3 = "{a} {b} {c}".format(a='Hola', b='Mundo', c='!')</w:t>
            </w:r>
          </w:p>
          <w:p w14:paraId="22E4A96A" w14:textId="7773CF26" w:rsidR="00231BBA" w:rsidRPr="00231BBA" w:rsidRDefault="00FA342F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print("Esta es una cadena con formato: ", cadena3)</w:t>
            </w:r>
          </w:p>
        </w:tc>
      </w:tr>
    </w:tbl>
    <w:p w14:paraId="01EBF11C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5349C7D8" w14:textId="77777777" w:rsidR="00FA342F" w:rsidRPr="00FA342F" w:rsidRDefault="00FA342F" w:rsidP="00FA342F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Este código utiliza el método format() para crear cadenas con formato:</w:t>
      </w:r>
    </w:p>
    <w:p w14:paraId="50849165" w14:textId="77777777" w:rsidR="00FA342F" w:rsidRPr="00FA342F" w:rsidRDefault="00FA342F" w:rsidP="00E46933">
      <w:pPr>
        <w:numPr>
          <w:ilvl w:val="0"/>
          <w:numId w:val="12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cadena1</w:t>
      </w: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Inserta las palabras 'Hola', 'Mundo', y '!' en los espacios correspondientes de la cadena.</w:t>
      </w:r>
    </w:p>
    <w:p w14:paraId="08CAA710" w14:textId="77777777" w:rsidR="00FA342F" w:rsidRPr="00FA342F" w:rsidRDefault="00FA342F" w:rsidP="00E46933">
      <w:pPr>
        <w:numPr>
          <w:ilvl w:val="0"/>
          <w:numId w:val="12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cadena2</w:t>
      </w: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Inserta las palabras en orden desordenado usando índices ({1}, {2}, {0}).</w:t>
      </w:r>
    </w:p>
    <w:p w14:paraId="6177BC58" w14:textId="77777777" w:rsidR="00FA342F" w:rsidRPr="00FA342F" w:rsidRDefault="00FA342F" w:rsidP="00E46933">
      <w:pPr>
        <w:numPr>
          <w:ilvl w:val="0"/>
          <w:numId w:val="12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FA342F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cadena3</w:t>
      </w:r>
      <w:r w:rsidRPr="00FA342F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Usa nombres de variables (a, b, c) para formatear la cadena con los valores 'Hola', 'Mundo', y '!'.</w:t>
      </w:r>
    </w:p>
    <w:p w14:paraId="673AA211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48655795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85C77C7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$ python datatypes13.py</w:t>
            </w:r>
          </w:p>
          <w:p w14:paraId="1E6BFB4A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Esta es una cadena con formato:  Hola Mundo !</w:t>
            </w:r>
          </w:p>
          <w:p w14:paraId="2F94123C" w14:textId="77777777" w:rsidR="00FA342F" w:rsidRPr="00FA342F" w:rsidRDefault="00FA342F" w:rsidP="00FA342F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Esta es una cadena con formato desordenado:  Mundo ! Hola</w:t>
            </w:r>
          </w:p>
          <w:p w14:paraId="04583E94" w14:textId="5E8C6528" w:rsidR="00231BBA" w:rsidRDefault="00FA342F" w:rsidP="00FA342F">
            <w:pPr>
              <w:rPr>
                <w:noProof/>
                <w:color w:val="767171" w:themeColor="background2" w:themeShade="80"/>
                <w:sz w:val="36"/>
                <w:szCs w:val="36"/>
                <w:lang w:val="es-MX"/>
              </w:rPr>
            </w:pPr>
            <w:r w:rsidRPr="00FA342F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Esta es una cadena con formato:  Hola Mundo !</w:t>
            </w:r>
          </w:p>
        </w:tc>
      </w:tr>
    </w:tbl>
    <w:p w14:paraId="127B77D2" w14:textId="0D39F9A6" w:rsidR="00231BBA" w:rsidRDefault="00231BBA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atatypes1</w:t>
      </w:r>
      <w:r w:rsidR="00FA342F">
        <w:rPr>
          <w:noProof/>
        </w:rPr>
        <w:t>4</w:t>
      </w:r>
      <w:r>
        <w:rPr>
          <w:noProof/>
        </w:rPr>
        <w:t>.py</w:t>
      </w:r>
    </w:p>
    <w:p w14:paraId="25B05ED3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4E11C003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B71EF78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# Mas Formato de cadenas con numeros</w:t>
            </w:r>
          </w:p>
          <w:p w14:paraId="3CFCAEE1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cadena1 = "{0:b}".format(13)</w:t>
            </w:r>
          </w:p>
          <w:p w14:paraId="44CDB0E0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print("Binario del 256: ", cadena1)</w:t>
            </w:r>
          </w:p>
          <w:p w14:paraId="220751A0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0DD32F36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cadena2 = "{0:e}".format(1234.34534535359379)</w:t>
            </w:r>
          </w:p>
          <w:p w14:paraId="79C6D40D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print("Formato exponencial: ", cadena2)</w:t>
            </w:r>
          </w:p>
          <w:p w14:paraId="5BC1E1B8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37FD385F" w14:textId="77777777" w:rsidR="00FA342F" w:rsidRPr="00FA342F" w:rsidRDefault="00FA342F" w:rsidP="00FA342F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cadena3 = "{a:.4f}".format(a=3.141592)</w:t>
            </w:r>
          </w:p>
          <w:p w14:paraId="503CF863" w14:textId="105A0058" w:rsidR="00231BBA" w:rsidRPr="00231BBA" w:rsidRDefault="00FA342F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FA342F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print("Flotante truncado a 4 digitos: ", cadena3)</w:t>
            </w:r>
          </w:p>
        </w:tc>
      </w:tr>
    </w:tbl>
    <w:p w14:paraId="1A0008F6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6AC6314F" w14:textId="77777777" w:rsidR="00475340" w:rsidRPr="00475340" w:rsidRDefault="00475340" w:rsidP="00475340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Este código usa el método format() para formatear números:</w:t>
      </w:r>
    </w:p>
    <w:p w14:paraId="505E9F55" w14:textId="77777777" w:rsidR="00475340" w:rsidRPr="00475340" w:rsidRDefault="00475340" w:rsidP="00E46933">
      <w:pPr>
        <w:numPr>
          <w:ilvl w:val="0"/>
          <w:numId w:val="13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cadena1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: Convierte el número 13 a formato </w:t>
      </w: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binario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.</w:t>
      </w:r>
    </w:p>
    <w:p w14:paraId="59135A04" w14:textId="77777777" w:rsidR="00475340" w:rsidRPr="00475340" w:rsidRDefault="00475340" w:rsidP="00E46933">
      <w:pPr>
        <w:numPr>
          <w:ilvl w:val="0"/>
          <w:numId w:val="13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cadena2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: Convierte el número 1234.3453... a </w:t>
      </w: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formato exponencial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.</w:t>
      </w:r>
    </w:p>
    <w:p w14:paraId="567138FF" w14:textId="77777777" w:rsidR="00475340" w:rsidRPr="00475340" w:rsidRDefault="00475340" w:rsidP="00E46933">
      <w:pPr>
        <w:numPr>
          <w:ilvl w:val="0"/>
          <w:numId w:val="13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cadena3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: Formatea el número 3.141592 truncándolo a </w:t>
      </w: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4 decimales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 (3.1416).</w:t>
      </w:r>
    </w:p>
    <w:p w14:paraId="24AFE34E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594065EF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30F307E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$ python datatypes14.py</w:t>
            </w:r>
          </w:p>
          <w:p w14:paraId="48C3FAC2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Binario del 256:  1101</w:t>
            </w:r>
          </w:p>
          <w:p w14:paraId="2177CC08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Formato exponencial:  1.234345e+03</w:t>
            </w:r>
          </w:p>
          <w:p w14:paraId="449D1521" w14:textId="0BDB036F" w:rsidR="00231BBA" w:rsidRDefault="00475340" w:rsidP="00475340">
            <w:pPr>
              <w:rPr>
                <w:noProof/>
                <w:color w:val="767171" w:themeColor="background2" w:themeShade="80"/>
                <w:sz w:val="36"/>
                <w:szCs w:val="36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Flotante truncado a 4 digitos:  3.1416</w:t>
            </w:r>
          </w:p>
        </w:tc>
      </w:tr>
    </w:tbl>
    <w:p w14:paraId="00762D74" w14:textId="7AC76462" w:rsidR="00231BBA" w:rsidRDefault="00231BBA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atatypes1</w:t>
      </w:r>
      <w:r w:rsidR="00475340">
        <w:rPr>
          <w:noProof/>
        </w:rPr>
        <w:t>5</w:t>
      </w:r>
      <w:r>
        <w:rPr>
          <w:noProof/>
        </w:rPr>
        <w:t>.py</w:t>
      </w:r>
    </w:p>
    <w:p w14:paraId="50BA72D0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4EE9D2BF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27709A4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# Alineando cadenas</w:t>
            </w:r>
          </w:p>
          <w:p w14:paraId="7BB99198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String1 = "|{:&lt;10}|{:^10}|{:&gt;10}|".format('Izq',</w:t>
            </w:r>
          </w:p>
          <w:p w14:paraId="19137D31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 xml:space="preserve">                                          'Cen', </w:t>
            </w:r>
          </w:p>
          <w:p w14:paraId="1BB675C7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                                          'Der')</w:t>
            </w:r>
          </w:p>
          <w:p w14:paraId="41D116E1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print("\nAlineacion de cadenas: ")</w:t>
            </w:r>
          </w:p>
          <w:p w14:paraId="0D678970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print(String1)</w:t>
            </w:r>
          </w:p>
          <w:p w14:paraId="58103D0B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0202A10C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# Alineacion de espacios</w:t>
            </w:r>
          </w:p>
          <w:p w14:paraId="39E8F8DD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String1 = "\n&gt;&gt;{0:^10}&lt;&lt; soy yo, y tengo &gt;&gt;{1:&lt;4}&lt;&lt; años!".format("Mario",</w:t>
            </w:r>
          </w:p>
          <w:p w14:paraId="39A01645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                                                    43)</w:t>
            </w:r>
          </w:p>
          <w:p w14:paraId="4AA8F5C8" w14:textId="3DFA6A24" w:rsidR="00231BBA" w:rsidRPr="00231BBA" w:rsidRDefault="00475340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print(String1)</w:t>
            </w:r>
          </w:p>
        </w:tc>
      </w:tr>
    </w:tbl>
    <w:p w14:paraId="7B46C219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44B6A72A" w14:textId="77777777" w:rsidR="00475340" w:rsidRPr="00475340" w:rsidRDefault="00475340" w:rsidP="00475340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Este código utiliza el método format() para alinear cadenas:</w:t>
      </w:r>
    </w:p>
    <w:p w14:paraId="2E37C875" w14:textId="77777777" w:rsidR="00475340" w:rsidRPr="00475340" w:rsidRDefault="00475340" w:rsidP="00E46933">
      <w:pPr>
        <w:numPr>
          <w:ilvl w:val="0"/>
          <w:numId w:val="1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String1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 (primera parte): Alinea tres palabras dentro de un espacio de 10 caracteres cada una:</w:t>
      </w:r>
    </w:p>
    <w:p w14:paraId="2D11EDF2" w14:textId="77777777" w:rsidR="00475340" w:rsidRPr="00475340" w:rsidRDefault="00475340" w:rsidP="00E46933">
      <w:pPr>
        <w:numPr>
          <w:ilvl w:val="1"/>
          <w:numId w:val="1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'&lt;10': Alinea a la izquierda.</w:t>
      </w:r>
    </w:p>
    <w:p w14:paraId="23E234A8" w14:textId="77777777" w:rsidR="00475340" w:rsidRPr="00475340" w:rsidRDefault="00475340" w:rsidP="00E46933">
      <w:pPr>
        <w:numPr>
          <w:ilvl w:val="1"/>
          <w:numId w:val="1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'^10': Centra el texto.</w:t>
      </w:r>
    </w:p>
    <w:p w14:paraId="380ADF68" w14:textId="77777777" w:rsidR="00475340" w:rsidRPr="00475340" w:rsidRDefault="00475340" w:rsidP="00E46933">
      <w:pPr>
        <w:numPr>
          <w:ilvl w:val="1"/>
          <w:numId w:val="1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'&gt;10': Alinea a la derecha.</w:t>
      </w:r>
    </w:p>
    <w:p w14:paraId="14297279" w14:textId="77777777" w:rsidR="00475340" w:rsidRPr="00475340" w:rsidRDefault="00475340" w:rsidP="00475340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Resultado: |Izq | Cen | Der|.</w:t>
      </w:r>
    </w:p>
    <w:p w14:paraId="15194FB2" w14:textId="77777777" w:rsidR="00475340" w:rsidRPr="00475340" w:rsidRDefault="00475340" w:rsidP="00E46933">
      <w:pPr>
        <w:numPr>
          <w:ilvl w:val="0"/>
          <w:numId w:val="1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String1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 (segunda parte): Alinea el texto y números en una cadena más compleja:</w:t>
      </w:r>
    </w:p>
    <w:p w14:paraId="07131AF0" w14:textId="77777777" w:rsidR="00475340" w:rsidRPr="00475340" w:rsidRDefault="00475340" w:rsidP="00E46933">
      <w:pPr>
        <w:numPr>
          <w:ilvl w:val="1"/>
          <w:numId w:val="1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'^10': Centra la palabra "Mario" dentro de 10 espacios.</w:t>
      </w:r>
    </w:p>
    <w:p w14:paraId="02FD104E" w14:textId="77777777" w:rsidR="00475340" w:rsidRPr="00475340" w:rsidRDefault="00475340" w:rsidP="00E46933">
      <w:pPr>
        <w:numPr>
          <w:ilvl w:val="1"/>
          <w:numId w:val="1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'&lt;4': Alinea el número 43 a la izquierda dentro de 4 espacios.</w:t>
      </w:r>
    </w:p>
    <w:p w14:paraId="41672CC5" w14:textId="77777777" w:rsidR="00475340" w:rsidRPr="00475340" w:rsidRDefault="00475340" w:rsidP="00475340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Resultado: &gt;&gt; Mario &lt;&lt; soy yo, y tengo &gt;&gt;43 &lt;&lt; años!.</w:t>
      </w:r>
    </w:p>
    <w:p w14:paraId="29E9ADD6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2D47C19B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4E323D3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$ python datatypes15.py</w:t>
            </w:r>
          </w:p>
          <w:p w14:paraId="58E2424C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7B1645FB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Alineacion de cadenas:</w:t>
            </w:r>
          </w:p>
          <w:p w14:paraId="2087AF5D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|Izq       |   Cen    |       Der|</w:t>
            </w:r>
          </w:p>
          <w:p w14:paraId="105F3BF5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0D2A5D3E" w14:textId="308BF02F" w:rsidR="00231BBA" w:rsidRDefault="00475340" w:rsidP="00475340">
            <w:pPr>
              <w:rPr>
                <w:noProof/>
                <w:color w:val="767171" w:themeColor="background2" w:themeShade="80"/>
                <w:sz w:val="36"/>
                <w:szCs w:val="36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&gt;&gt;  Mario   &lt;&lt; soy yo, y tengo &gt;&gt;43  &lt;&lt; años</w:t>
            </w:r>
          </w:p>
        </w:tc>
      </w:tr>
    </w:tbl>
    <w:p w14:paraId="521D0E58" w14:textId="624E7251" w:rsidR="00231BBA" w:rsidRDefault="00231BBA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atatypes1</w:t>
      </w:r>
      <w:r w:rsidR="00475340">
        <w:rPr>
          <w:noProof/>
        </w:rPr>
        <w:t>6</w:t>
      </w:r>
      <w:r>
        <w:rPr>
          <w:noProof/>
        </w:rPr>
        <w:t>.py</w:t>
      </w:r>
    </w:p>
    <w:p w14:paraId="3FBC2FD8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6FCA37EE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36A238B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# ENteros y flotantes</w:t>
            </w:r>
          </w:p>
          <w:p w14:paraId="19E22B0B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entero = 5</w:t>
            </w:r>
          </w:p>
          <w:p w14:paraId="149A0A88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flotante = 2/3</w:t>
            </w:r>
          </w:p>
          <w:p w14:paraId="7492CC75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3EBAA887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print(type(entero))</w:t>
            </w:r>
          </w:p>
          <w:p w14:paraId="19E01EFC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print(type(flotante))</w:t>
            </w:r>
          </w:p>
          <w:p w14:paraId="46115827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print(entero)</w:t>
            </w:r>
          </w:p>
          <w:p w14:paraId="226FA943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print(flotante)</w:t>
            </w:r>
          </w:p>
          <w:p w14:paraId="30BD21B1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print(entero + flotante)</w:t>
            </w:r>
          </w:p>
          <w:p w14:paraId="62C25F89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print(3+4)</w:t>
            </w:r>
          </w:p>
          <w:p w14:paraId="55D7FB9C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print(3-4)</w:t>
            </w:r>
          </w:p>
          <w:p w14:paraId="59DC7EA4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print(3*4)</w:t>
            </w:r>
          </w:p>
          <w:p w14:paraId="7AF333CA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print(3/4)</w:t>
            </w:r>
          </w:p>
          <w:p w14:paraId="5F16C0E5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print(3//4)</w:t>
            </w:r>
          </w:p>
          <w:p w14:paraId="1CEDF484" w14:textId="2D090A39" w:rsidR="00231BBA" w:rsidRPr="00231BBA" w:rsidRDefault="00475340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print(3%4)</w:t>
            </w:r>
          </w:p>
        </w:tc>
      </w:tr>
    </w:tbl>
    <w:p w14:paraId="3BD08658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68185350" w14:textId="77777777" w:rsidR="00475340" w:rsidRPr="00475340" w:rsidRDefault="00475340" w:rsidP="00475340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Este código:</w:t>
      </w:r>
    </w:p>
    <w:p w14:paraId="0841016D" w14:textId="77777777" w:rsidR="00475340" w:rsidRPr="00475340" w:rsidRDefault="00475340" w:rsidP="00E46933">
      <w:pPr>
        <w:numPr>
          <w:ilvl w:val="0"/>
          <w:numId w:val="15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Define un </w:t>
      </w: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entero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 y un </w:t>
      </w: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flotante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.</w:t>
      </w:r>
    </w:p>
    <w:p w14:paraId="40E07283" w14:textId="77777777" w:rsidR="00475340" w:rsidRPr="00475340" w:rsidRDefault="00475340" w:rsidP="00E46933">
      <w:pPr>
        <w:numPr>
          <w:ilvl w:val="0"/>
          <w:numId w:val="15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Imprime los tipos de datos de las variables entero y flotante.</w:t>
      </w:r>
    </w:p>
    <w:p w14:paraId="7D95E31A" w14:textId="77777777" w:rsidR="00475340" w:rsidRPr="00475340" w:rsidRDefault="00475340" w:rsidP="00E46933">
      <w:pPr>
        <w:numPr>
          <w:ilvl w:val="0"/>
          <w:numId w:val="15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Imprime los valores de las variables.</w:t>
      </w:r>
    </w:p>
    <w:p w14:paraId="7A3662A3" w14:textId="77777777" w:rsidR="00475340" w:rsidRPr="00475340" w:rsidRDefault="00475340" w:rsidP="00E46933">
      <w:pPr>
        <w:numPr>
          <w:ilvl w:val="0"/>
          <w:numId w:val="15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Realiza varias operaciones aritméticas:</w:t>
      </w:r>
    </w:p>
    <w:p w14:paraId="137313B5" w14:textId="77777777" w:rsidR="00475340" w:rsidRPr="00475340" w:rsidRDefault="00475340" w:rsidP="00E46933">
      <w:pPr>
        <w:numPr>
          <w:ilvl w:val="1"/>
          <w:numId w:val="15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Suma entero y flotante.</w:t>
      </w:r>
    </w:p>
    <w:p w14:paraId="40C7D069" w14:textId="77777777" w:rsidR="00475340" w:rsidRPr="00475340" w:rsidRDefault="00475340" w:rsidP="00E46933">
      <w:pPr>
        <w:numPr>
          <w:ilvl w:val="1"/>
          <w:numId w:val="15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Suma, resta, multiplica y divide números.</w:t>
      </w:r>
    </w:p>
    <w:p w14:paraId="4C9314D3" w14:textId="77777777" w:rsidR="00475340" w:rsidRPr="00475340" w:rsidRDefault="00475340" w:rsidP="00E46933">
      <w:pPr>
        <w:numPr>
          <w:ilvl w:val="1"/>
          <w:numId w:val="15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Usa la división entera (//), que retorna la parte entera de la división.</w:t>
      </w:r>
    </w:p>
    <w:p w14:paraId="4192C3D6" w14:textId="77777777" w:rsidR="00475340" w:rsidRPr="00475340" w:rsidRDefault="00475340" w:rsidP="00E46933">
      <w:pPr>
        <w:numPr>
          <w:ilvl w:val="1"/>
          <w:numId w:val="15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Usa el operador módulo (%), que retorna el resto de la división.</w:t>
      </w:r>
    </w:p>
    <w:p w14:paraId="63A3D830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0833D550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ED58ED4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>$ python datatypes16.py</w:t>
            </w:r>
          </w:p>
          <w:p w14:paraId="51D53275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>&lt;class 'int'&gt;</w:t>
            </w:r>
          </w:p>
          <w:p w14:paraId="7AFD8B5E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&lt;class 'float'&gt;</w:t>
            </w:r>
          </w:p>
          <w:p w14:paraId="6BD87F52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5</w:t>
            </w:r>
          </w:p>
          <w:p w14:paraId="6B995576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0.6666666666666666</w:t>
            </w:r>
          </w:p>
          <w:p w14:paraId="747086A0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5.666666666666667</w:t>
            </w:r>
          </w:p>
          <w:p w14:paraId="1BE9A495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7</w:t>
            </w:r>
          </w:p>
          <w:p w14:paraId="6D5BB6BA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-1</w:t>
            </w:r>
          </w:p>
          <w:p w14:paraId="727DEC29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12</w:t>
            </w:r>
          </w:p>
          <w:p w14:paraId="63D9E4FE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0.75</w:t>
            </w:r>
          </w:p>
          <w:p w14:paraId="3932C71B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0</w:t>
            </w:r>
          </w:p>
          <w:p w14:paraId="776C1378" w14:textId="6C0D20AF" w:rsidR="00231BBA" w:rsidRDefault="00475340" w:rsidP="00475340">
            <w:pPr>
              <w:rPr>
                <w:noProof/>
                <w:color w:val="767171" w:themeColor="background2" w:themeShade="80"/>
                <w:sz w:val="36"/>
                <w:szCs w:val="36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3</w:t>
            </w:r>
          </w:p>
        </w:tc>
      </w:tr>
    </w:tbl>
    <w:p w14:paraId="0BC1B845" w14:textId="325E3293" w:rsidR="00231BBA" w:rsidRDefault="00231BBA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atatypes1</w:t>
      </w:r>
      <w:r w:rsidR="00475340">
        <w:rPr>
          <w:noProof/>
        </w:rPr>
        <w:t>7</w:t>
      </w:r>
      <w:r>
        <w:rPr>
          <w:noProof/>
        </w:rPr>
        <w:t>.py</w:t>
      </w:r>
    </w:p>
    <w:p w14:paraId="21C6EE3C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453707D0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8F41126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# Complejos</w:t>
            </w:r>
          </w:p>
          <w:p w14:paraId="664296B3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239C3E33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a = 1 + 5j</w:t>
            </w:r>
          </w:p>
          <w:p w14:paraId="3C0AF6F4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b = 2 + 3j</w:t>
            </w:r>
          </w:p>
          <w:p w14:paraId="0BB0D2F9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199A5641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c = a + b</w:t>
            </w:r>
          </w:p>
          <w:p w14:paraId="50EBAD24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print("Suma:",c)</w:t>
            </w:r>
          </w:p>
          <w:p w14:paraId="7C5E1A63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41273FC7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d = 1 + 5j</w:t>
            </w:r>
          </w:p>
          <w:p w14:paraId="19C679DB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e = 2 - 3j</w:t>
            </w:r>
          </w:p>
          <w:p w14:paraId="6E3D81C0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48A78F9F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f = d - e</w:t>
            </w:r>
          </w:p>
          <w:p w14:paraId="5F3D9DC0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print("Resta:",f)</w:t>
            </w:r>
          </w:p>
          <w:p w14:paraId="59D9CA88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133B9FF2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g = 1 + 5j</w:t>
            </w:r>
          </w:p>
          <w:p w14:paraId="7173C6E6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h = 2 + 3j</w:t>
            </w:r>
          </w:p>
          <w:p w14:paraId="01A26A68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</w:p>
          <w:p w14:paraId="4ED8CD34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i = g / h</w:t>
            </w:r>
          </w:p>
          <w:p w14:paraId="6E453149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print("Division:",i)</w:t>
            </w:r>
          </w:p>
          <w:p w14:paraId="6F80AA50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</w:p>
          <w:p w14:paraId="3612B560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j = 1 + 5j</w:t>
            </w:r>
          </w:p>
          <w:p w14:paraId="06C4F686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k = 2 + 3j</w:t>
            </w:r>
          </w:p>
          <w:p w14:paraId="4D323391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19F1270E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l = j * k</w:t>
            </w:r>
          </w:p>
          <w:p w14:paraId="072C2FEB" w14:textId="4A6C7209" w:rsidR="00231BBA" w:rsidRPr="00231BBA" w:rsidRDefault="00475340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print("Multiplicacion:",l)</w:t>
            </w:r>
          </w:p>
        </w:tc>
      </w:tr>
    </w:tbl>
    <w:p w14:paraId="6B338E4D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2CCA1B1D" w14:textId="77777777" w:rsidR="00475340" w:rsidRPr="00475340" w:rsidRDefault="00475340" w:rsidP="00475340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Este código trabaja con </w:t>
      </w: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números complejos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</w:t>
      </w:r>
    </w:p>
    <w:p w14:paraId="607EEBF1" w14:textId="77777777" w:rsidR="00475340" w:rsidRPr="00475340" w:rsidRDefault="00475340" w:rsidP="00E46933">
      <w:pPr>
        <w:numPr>
          <w:ilvl w:val="0"/>
          <w:numId w:val="16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Suma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</w:t>
      </w:r>
    </w:p>
    <w:p w14:paraId="002E768A" w14:textId="77777777" w:rsidR="00475340" w:rsidRPr="00475340" w:rsidRDefault="00475340" w:rsidP="00E46933">
      <w:pPr>
        <w:numPr>
          <w:ilvl w:val="1"/>
          <w:numId w:val="16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a + b = (1 + 5j) + (2 + 3j) = 3 + 8j.</w:t>
      </w:r>
    </w:p>
    <w:p w14:paraId="11863486" w14:textId="77777777" w:rsidR="00475340" w:rsidRPr="00475340" w:rsidRDefault="00475340" w:rsidP="00E46933">
      <w:pPr>
        <w:numPr>
          <w:ilvl w:val="0"/>
          <w:numId w:val="16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Resta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</w:t>
      </w:r>
    </w:p>
    <w:p w14:paraId="6499A87C" w14:textId="77777777" w:rsidR="00475340" w:rsidRPr="00475340" w:rsidRDefault="00475340" w:rsidP="00E46933">
      <w:pPr>
        <w:numPr>
          <w:ilvl w:val="1"/>
          <w:numId w:val="16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d - e = (1 + 5j) - (2 - 3j) = -1 + 8j.</w:t>
      </w:r>
    </w:p>
    <w:p w14:paraId="75E180E8" w14:textId="77777777" w:rsidR="00475340" w:rsidRPr="00475340" w:rsidRDefault="00475340" w:rsidP="00E46933">
      <w:pPr>
        <w:numPr>
          <w:ilvl w:val="0"/>
          <w:numId w:val="16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División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</w:t>
      </w:r>
    </w:p>
    <w:p w14:paraId="671B2ADB" w14:textId="77777777" w:rsidR="00475340" w:rsidRPr="00475340" w:rsidRDefault="00475340" w:rsidP="00E46933">
      <w:pPr>
        <w:numPr>
          <w:ilvl w:val="1"/>
          <w:numId w:val="16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(1 + 5j) / (2 + 3j) = 1.6153846153846154 + 1.076923076923077j.</w:t>
      </w:r>
    </w:p>
    <w:p w14:paraId="18480707" w14:textId="77777777" w:rsidR="00475340" w:rsidRPr="00475340" w:rsidRDefault="00475340" w:rsidP="00E46933">
      <w:pPr>
        <w:numPr>
          <w:ilvl w:val="0"/>
          <w:numId w:val="16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Multiplicación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</w:t>
      </w:r>
    </w:p>
    <w:p w14:paraId="1E424780" w14:textId="77777777" w:rsidR="00475340" w:rsidRPr="00475340" w:rsidRDefault="00475340" w:rsidP="00E46933">
      <w:pPr>
        <w:numPr>
          <w:ilvl w:val="1"/>
          <w:numId w:val="16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(1 + 5j) * (2 + 3j) = -13 + 13j.</w:t>
      </w:r>
    </w:p>
    <w:p w14:paraId="6FBDB690" w14:textId="77777777" w:rsidR="00475340" w:rsidRPr="00475340" w:rsidRDefault="00475340" w:rsidP="00475340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Los resultados muestran las operaciones básicas con números complejos.</w:t>
      </w:r>
    </w:p>
    <w:p w14:paraId="39AF7CB8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29B99B4E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27533AC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>$ python datatypes17.py</w:t>
            </w:r>
          </w:p>
          <w:p w14:paraId="654BFF62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>Suma: (3+8j)</w:t>
            </w:r>
          </w:p>
          <w:p w14:paraId="2F9151C2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Resta: (-1+8j)</w:t>
            </w:r>
          </w:p>
          <w:p w14:paraId="74FA5352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Division: (1.307692307692308+0.5384615384615384j)</w:t>
            </w:r>
          </w:p>
          <w:p w14:paraId="0C1F5983" w14:textId="425B5472" w:rsidR="00231BBA" w:rsidRDefault="00475340" w:rsidP="00475340">
            <w:pPr>
              <w:rPr>
                <w:noProof/>
                <w:color w:val="767171" w:themeColor="background2" w:themeShade="80"/>
                <w:sz w:val="36"/>
                <w:szCs w:val="36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Multiplicacion: (-13+13j)</w:t>
            </w:r>
          </w:p>
        </w:tc>
      </w:tr>
    </w:tbl>
    <w:p w14:paraId="0AC0EBAF" w14:textId="16C7F1B4" w:rsidR="00231BBA" w:rsidRDefault="00231BBA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atatypes1</w:t>
      </w:r>
      <w:r w:rsidR="00475340">
        <w:rPr>
          <w:noProof/>
        </w:rPr>
        <w:t>8</w:t>
      </w:r>
      <w:r>
        <w:rPr>
          <w:noProof/>
        </w:rPr>
        <w:t>.py</w:t>
      </w:r>
    </w:p>
    <w:p w14:paraId="261E44DC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:rsidRPr="00475340" w14:paraId="50246C39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140C12E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# Booleanos</w:t>
            </w:r>
          </w:p>
          <w:p w14:paraId="1C3FC599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</w:p>
          <w:p w14:paraId="558C47C9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a = True</w:t>
            </w:r>
          </w:p>
          <w:p w14:paraId="01AAD59F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b = False</w:t>
            </w:r>
          </w:p>
          <w:p w14:paraId="11D1E1F2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</w:p>
          <w:p w14:paraId="3BD5C8B3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print(type(a))</w:t>
            </w:r>
          </w:p>
          <w:p w14:paraId="138145F5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</w:p>
          <w:p w14:paraId="6165940E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print(f'a={a}')</w:t>
            </w:r>
          </w:p>
          <w:p w14:paraId="10EDC4F1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</w:p>
          <w:p w14:paraId="0CA8FB97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print(f'b={b}')</w:t>
            </w:r>
          </w:p>
          <w:p w14:paraId="49C87F82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</w:p>
          <w:p w14:paraId="2BD08C26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print(f'34 == 34 : {34==34}')</w:t>
            </w:r>
          </w:p>
          <w:p w14:paraId="7A9D532F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</w:p>
          <w:p w14:paraId="008D39EC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print(f'23 == 24: {23 == 24}')</w:t>
            </w:r>
          </w:p>
          <w:p w14:paraId="44F3D259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</w:p>
          <w:p w14:paraId="58D98257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print(f'34 != 34 : {34!=34}')</w:t>
            </w:r>
          </w:p>
          <w:p w14:paraId="2B6A1906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</w:p>
          <w:p w14:paraId="204ED7B8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 xml:space="preserve">print(f'23 != </w:t>
            </w: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24: {23 != 24}')</w:t>
            </w:r>
          </w:p>
          <w:p w14:paraId="0BB66DD6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70A062DC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x,y,z = 1,2,3</w:t>
            </w:r>
          </w:p>
          <w:p w14:paraId="53FD93FF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42238410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if x &lt; y and y &lt; z:</w:t>
            </w:r>
          </w:p>
          <w:p w14:paraId="678E3F43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 xml:space="preserve">    </w:t>
            </w: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print('x &lt; y &lt; z')</w:t>
            </w:r>
          </w:p>
          <w:p w14:paraId="571DEB4B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else:</w:t>
            </w:r>
          </w:p>
          <w:p w14:paraId="31D8830D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 xml:space="preserve">    </w:t>
            </w: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print('Error en el and')</w:t>
            </w:r>
          </w:p>
          <w:p w14:paraId="5A28454A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 xml:space="preserve">    </w:t>
            </w:r>
          </w:p>
          <w:p w14:paraId="55F7113B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025CED1D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if x &gt; y or y &lt; z:</w:t>
            </w:r>
          </w:p>
          <w:p w14:paraId="42011B7F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    print('x &gt; y  o  y &lt; z')</w:t>
            </w:r>
          </w:p>
          <w:p w14:paraId="3F88A630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else:</w:t>
            </w:r>
          </w:p>
          <w:p w14:paraId="785C621D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    print('Error en el or')</w:t>
            </w:r>
          </w:p>
          <w:p w14:paraId="0B2CFB35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57ADDFB8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if not x &gt; z:</w:t>
            </w:r>
          </w:p>
          <w:p w14:paraId="3CD846E4" w14:textId="6BC2CF21" w:rsidR="00231BBA" w:rsidRPr="00475340" w:rsidRDefault="00475340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 xml:space="preserve">    print('Negacion') </w:t>
            </w:r>
          </w:p>
        </w:tc>
      </w:tr>
    </w:tbl>
    <w:p w14:paraId="2058A6EB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1B83A3D2" w14:textId="77777777" w:rsidR="00475340" w:rsidRPr="00475340" w:rsidRDefault="00475340" w:rsidP="00475340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Este código trabaja con </w:t>
      </w: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valores booleanos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 y operadores lógicos:</w:t>
      </w:r>
    </w:p>
    <w:p w14:paraId="2430737A" w14:textId="77777777" w:rsidR="00475340" w:rsidRPr="00475340" w:rsidRDefault="00475340" w:rsidP="00E46933">
      <w:pPr>
        <w:numPr>
          <w:ilvl w:val="0"/>
          <w:numId w:val="17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Tipos booleanos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a es True y b es False. Se imprime el tipo de a (bool).</w:t>
      </w:r>
    </w:p>
    <w:p w14:paraId="71CACE08" w14:textId="77777777" w:rsidR="00475340" w:rsidRPr="00475340" w:rsidRDefault="00475340" w:rsidP="00E46933">
      <w:pPr>
        <w:numPr>
          <w:ilvl w:val="0"/>
          <w:numId w:val="17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Operadores de comparación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</w:t>
      </w:r>
    </w:p>
    <w:p w14:paraId="0C4F0A63" w14:textId="77777777" w:rsidR="00475340" w:rsidRPr="00475340" w:rsidRDefault="00475340" w:rsidP="00E46933">
      <w:pPr>
        <w:numPr>
          <w:ilvl w:val="1"/>
          <w:numId w:val="17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34 == 34 es True.</w:t>
      </w:r>
    </w:p>
    <w:p w14:paraId="4F4E26A5" w14:textId="77777777" w:rsidR="00475340" w:rsidRPr="00475340" w:rsidRDefault="00475340" w:rsidP="00E46933">
      <w:pPr>
        <w:numPr>
          <w:ilvl w:val="1"/>
          <w:numId w:val="17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23 == 24 es False.</w:t>
      </w:r>
    </w:p>
    <w:p w14:paraId="042D6801" w14:textId="77777777" w:rsidR="00475340" w:rsidRPr="00475340" w:rsidRDefault="00475340" w:rsidP="00E46933">
      <w:pPr>
        <w:numPr>
          <w:ilvl w:val="1"/>
          <w:numId w:val="17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34 != 34 es False.</w:t>
      </w:r>
    </w:p>
    <w:p w14:paraId="5CFB9C98" w14:textId="77777777" w:rsidR="00475340" w:rsidRPr="00475340" w:rsidRDefault="00475340" w:rsidP="00E46933">
      <w:pPr>
        <w:numPr>
          <w:ilvl w:val="1"/>
          <w:numId w:val="17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23 != 24 es True.</w:t>
      </w:r>
    </w:p>
    <w:p w14:paraId="3BB34FD5" w14:textId="77777777" w:rsidR="00475340" w:rsidRPr="00475340" w:rsidRDefault="00475340" w:rsidP="00E46933">
      <w:pPr>
        <w:numPr>
          <w:ilvl w:val="0"/>
          <w:numId w:val="17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Condicionales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</w:t>
      </w:r>
    </w:p>
    <w:p w14:paraId="690A6555" w14:textId="77777777" w:rsidR="00475340" w:rsidRPr="00475340" w:rsidRDefault="00475340" w:rsidP="00E46933">
      <w:pPr>
        <w:numPr>
          <w:ilvl w:val="1"/>
          <w:numId w:val="17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El operador and en x &lt; y and y &lt; z evalúa True porque 1 &lt; 2 &lt; 3.</w:t>
      </w:r>
    </w:p>
    <w:p w14:paraId="4EDE6E9B" w14:textId="77777777" w:rsidR="00475340" w:rsidRPr="00475340" w:rsidRDefault="00475340" w:rsidP="00E46933">
      <w:pPr>
        <w:numPr>
          <w:ilvl w:val="1"/>
          <w:numId w:val="17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El operador or en x &gt; y or y &lt; z evalúa True porque y &lt; z.</w:t>
      </w:r>
    </w:p>
    <w:p w14:paraId="46460C65" w14:textId="77777777" w:rsidR="00475340" w:rsidRPr="00475340" w:rsidRDefault="00475340" w:rsidP="00E46933">
      <w:pPr>
        <w:numPr>
          <w:ilvl w:val="1"/>
          <w:numId w:val="17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El operador not niega la expresión x &gt; z, lo que resulta en True ya que x no es mayor que z.</w:t>
      </w:r>
    </w:p>
    <w:p w14:paraId="2D8C430C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7514EBB3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385AE47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>$ python datatypes18.py</w:t>
            </w:r>
          </w:p>
          <w:p w14:paraId="1A7BBAFA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>&lt;class 'bool'&gt;</w:t>
            </w:r>
          </w:p>
          <w:p w14:paraId="17C0D2DA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>a=True</w:t>
            </w:r>
          </w:p>
          <w:p w14:paraId="5B65BA5A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>b=False</w:t>
            </w:r>
          </w:p>
          <w:p w14:paraId="68AB01A2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>34 == 34 : True</w:t>
            </w:r>
          </w:p>
          <w:p w14:paraId="036A961F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n-US"/>
              </w:rPr>
              <w:t>23 == 24: False</w:t>
            </w:r>
          </w:p>
          <w:p w14:paraId="2B0DD6D0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34 != 34 : False</w:t>
            </w:r>
          </w:p>
          <w:p w14:paraId="4CF6C234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23 != 24: True</w:t>
            </w:r>
          </w:p>
          <w:p w14:paraId="31851A29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x &lt; y &lt; z</w:t>
            </w:r>
          </w:p>
          <w:p w14:paraId="5A49657E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x &gt; y  o  y &lt; z</w:t>
            </w:r>
          </w:p>
          <w:p w14:paraId="2C8E95C8" w14:textId="4CC7815E" w:rsidR="00231BBA" w:rsidRDefault="00475340" w:rsidP="00475340">
            <w:pPr>
              <w:rPr>
                <w:noProof/>
                <w:color w:val="767171" w:themeColor="background2" w:themeShade="80"/>
                <w:sz w:val="36"/>
                <w:szCs w:val="36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Negacion</w:t>
            </w:r>
          </w:p>
        </w:tc>
      </w:tr>
    </w:tbl>
    <w:p w14:paraId="23959E90" w14:textId="45EC50DB" w:rsidR="00231BBA" w:rsidRDefault="00231BBA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atatypes1</w:t>
      </w:r>
      <w:r w:rsidR="00475340">
        <w:rPr>
          <w:noProof/>
        </w:rPr>
        <w:t>9</w:t>
      </w:r>
      <w:r>
        <w:rPr>
          <w:noProof/>
        </w:rPr>
        <w:t>.py</w:t>
      </w:r>
    </w:p>
    <w:p w14:paraId="3DF0BE33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29B8B323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F61FA40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# Listas</w:t>
            </w:r>
          </w:p>
          <w:p w14:paraId="1CCA669C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1BCF1DCE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listaVacia = []</w:t>
            </w:r>
          </w:p>
          <w:p w14:paraId="73B724F9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54126D0D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listaNumeros = [1,2,3,4,5,6]</w:t>
            </w:r>
          </w:p>
          <w:p w14:paraId="61EE6AA8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127E8E31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listaLetras = ['a', 'b', 'c']</w:t>
            </w:r>
          </w:p>
          <w:p w14:paraId="1C21BB81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55230533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listaObjetos = [1, '*', 0, True, 3.141592, False, "Hola Mundo!", listaLetras]</w:t>
            </w:r>
          </w:p>
          <w:p w14:paraId="3B8B5E5A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6CAF80F4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print(f'Lista Vacia: {listaVacia}')</w:t>
            </w:r>
          </w:p>
          <w:p w14:paraId="23F2FDD0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print(f'Tamaño Lista Vacia: {len(listaVacia)}')</w:t>
            </w:r>
          </w:p>
          <w:p w14:paraId="3BFFE111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626A0E1C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print(f'Lista Numeros: {listaNumeros}')</w:t>
            </w:r>
          </w:p>
          <w:p w14:paraId="19AC2636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print(f'Tamaño Lista Numeros: {len(listaNumeros)}')</w:t>
            </w:r>
          </w:p>
          <w:p w14:paraId="7C429784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21BBA21C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print(f'Lista Letras: {listaLetras}')</w:t>
            </w:r>
          </w:p>
          <w:p w14:paraId="3646C917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print(f'Tamaño Lista Letras: {len(listaLetras)}')</w:t>
            </w:r>
          </w:p>
          <w:p w14:paraId="549D44AE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3060B26F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print(f'Lista Objetos: {listaObjetos}')</w:t>
            </w:r>
          </w:p>
          <w:p w14:paraId="523A82CC" w14:textId="7D06C7E8" w:rsidR="00231BBA" w:rsidRPr="00231BBA" w:rsidRDefault="00475340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print(f'Tamaño Lista Objetos: {len(listaObjetos)}')</w:t>
            </w:r>
          </w:p>
        </w:tc>
      </w:tr>
    </w:tbl>
    <w:p w14:paraId="2DBD1630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1F36C24B" w14:textId="77777777" w:rsidR="00475340" w:rsidRPr="00475340" w:rsidRDefault="00475340" w:rsidP="00475340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Este código define y trabaja con </w:t>
      </w: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listas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</w:t>
      </w:r>
    </w:p>
    <w:p w14:paraId="12C88C4B" w14:textId="77777777" w:rsidR="00475340" w:rsidRPr="00475340" w:rsidRDefault="00475340" w:rsidP="00E46933">
      <w:pPr>
        <w:numPr>
          <w:ilvl w:val="0"/>
          <w:numId w:val="18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Lista vacía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 (listaVacia): No contiene elementos, su tamaño es 0.</w:t>
      </w:r>
    </w:p>
    <w:p w14:paraId="32BAD2F1" w14:textId="77777777" w:rsidR="00475340" w:rsidRPr="00475340" w:rsidRDefault="00475340" w:rsidP="00E46933">
      <w:pPr>
        <w:numPr>
          <w:ilvl w:val="0"/>
          <w:numId w:val="18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Lista de números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 (listaNumeros): Contiene los números del 1 al 6, su tamaño es 6.</w:t>
      </w:r>
    </w:p>
    <w:p w14:paraId="443B3C25" w14:textId="77777777" w:rsidR="00475340" w:rsidRPr="00475340" w:rsidRDefault="00475340" w:rsidP="00E46933">
      <w:pPr>
        <w:numPr>
          <w:ilvl w:val="0"/>
          <w:numId w:val="18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Lista de letras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 (listaLetras): Contiene los caracteres 'a', 'b', 'c', su tamaño es 3.</w:t>
      </w:r>
    </w:p>
    <w:p w14:paraId="2F7F340E" w14:textId="77777777" w:rsidR="00475340" w:rsidRPr="00475340" w:rsidRDefault="00475340" w:rsidP="00E46933">
      <w:pPr>
        <w:numPr>
          <w:ilvl w:val="0"/>
          <w:numId w:val="18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Lista de objetos mixtos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 (listaObjetos): Contiene distintos tipos de datos, incluyendo números, booleanos, cadenas, y otra lista (listaLetras), su tamaño es 8.</w:t>
      </w:r>
    </w:p>
    <w:p w14:paraId="3DFCC40B" w14:textId="77777777" w:rsidR="00475340" w:rsidRPr="00475340" w:rsidRDefault="00475340" w:rsidP="00475340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El código imprime las listas y sus tamaños usando len().</w:t>
      </w:r>
    </w:p>
    <w:p w14:paraId="4092A9CE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7FBB1836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B297977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$ python datatypes19.py</w:t>
            </w:r>
          </w:p>
          <w:p w14:paraId="212594B6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Lista Vacia: []</w:t>
            </w:r>
          </w:p>
          <w:p w14:paraId="39C6D2B9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Tamaño Lista Vacia: 0</w:t>
            </w:r>
          </w:p>
          <w:p w14:paraId="1B8EDD6C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Lista Numeros: [1, 2, 3, 4, 5, 6]</w:t>
            </w:r>
          </w:p>
          <w:p w14:paraId="52D14662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Tamaño Lista Numeros: 6</w:t>
            </w:r>
          </w:p>
          <w:p w14:paraId="418608C0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Lista Letras: ['a', 'b', 'c']</w:t>
            </w:r>
          </w:p>
          <w:p w14:paraId="4E0A7DD9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Tamaño Lista Letras: 3</w:t>
            </w:r>
          </w:p>
          <w:p w14:paraId="038ACE58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Lista Objetos: [1, '*', 0, True, 3.141592, False, 'Hola Mundo!', ['a', 'b', 'c']]</w:t>
            </w:r>
          </w:p>
          <w:p w14:paraId="3E669050" w14:textId="7F1AB7A5" w:rsidR="00231BBA" w:rsidRDefault="00475340" w:rsidP="00475340">
            <w:pPr>
              <w:rPr>
                <w:noProof/>
                <w:color w:val="767171" w:themeColor="background2" w:themeShade="80"/>
                <w:sz w:val="36"/>
                <w:szCs w:val="36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Tamaño Lista Objetos: 8</w:t>
            </w:r>
          </w:p>
        </w:tc>
      </w:tr>
    </w:tbl>
    <w:p w14:paraId="7D6B6C07" w14:textId="7A7B35B1" w:rsidR="00231BBA" w:rsidRDefault="00231BBA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</w:t>
      </w:r>
      <w:r w:rsidR="00475340">
        <w:rPr>
          <w:noProof/>
        </w:rPr>
        <w:t>20</w:t>
      </w:r>
      <w:r>
        <w:rPr>
          <w:noProof/>
        </w:rPr>
        <w:t>.py</w:t>
      </w:r>
    </w:p>
    <w:p w14:paraId="1D1C3843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6B43B371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2497510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# Listas Bidimensionales</w:t>
            </w:r>
          </w:p>
          <w:p w14:paraId="171CCA8B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46930745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matriz = [[1,2,3,4], [5,6,7,8], [9,10,11,12]]</w:t>
            </w:r>
          </w:p>
          <w:p w14:paraId="118AB491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113DD1A1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print(f'Matriz completa: {matriz}')</w:t>
            </w:r>
          </w:p>
          <w:p w14:paraId="0B9FD4C0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0DB17344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print(f'Segundo Renglon: {matriz[1]}')</w:t>
            </w:r>
          </w:p>
          <w:p w14:paraId="6B9F9CF1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007D8AD5" w14:textId="185DF8B9" w:rsidR="00231BBA" w:rsidRPr="00231BBA" w:rsidRDefault="00475340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print(f'Tercer Renglon, segunda Columna: {matriz[2][1]}')</w:t>
            </w:r>
          </w:p>
        </w:tc>
      </w:tr>
    </w:tbl>
    <w:p w14:paraId="1F47DA62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37E8C02D" w14:textId="77777777" w:rsidR="00475340" w:rsidRPr="00475340" w:rsidRDefault="00475340" w:rsidP="00475340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Este código define y trabaja con una </w:t>
      </w: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matriz bidimensional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 (lista de listas):</w:t>
      </w:r>
    </w:p>
    <w:p w14:paraId="77214C1F" w14:textId="77777777" w:rsidR="00475340" w:rsidRPr="00475340" w:rsidRDefault="00475340" w:rsidP="00E46933">
      <w:pPr>
        <w:numPr>
          <w:ilvl w:val="0"/>
          <w:numId w:val="19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Definición de la matriz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 (matriz): Contiene tres listas, cada una representando un renglón.</w:t>
      </w:r>
    </w:p>
    <w:p w14:paraId="53722FEE" w14:textId="77777777" w:rsidR="00475340" w:rsidRPr="00475340" w:rsidRDefault="00475340" w:rsidP="00E46933">
      <w:pPr>
        <w:numPr>
          <w:ilvl w:val="0"/>
          <w:numId w:val="19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Imprime la </w:t>
      </w: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matriz completa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, mostrando todos los renglones.</w:t>
      </w:r>
    </w:p>
    <w:p w14:paraId="5EA5A23D" w14:textId="77777777" w:rsidR="00475340" w:rsidRPr="00475340" w:rsidRDefault="00475340" w:rsidP="00E46933">
      <w:pPr>
        <w:numPr>
          <w:ilvl w:val="0"/>
          <w:numId w:val="19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Imprime el </w:t>
      </w: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segundo renglón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 (matriz[1]), que es [5, 6, 7, 8].</w:t>
      </w:r>
    </w:p>
    <w:p w14:paraId="134DE3C4" w14:textId="77777777" w:rsidR="00475340" w:rsidRPr="00475340" w:rsidRDefault="00475340" w:rsidP="00E46933">
      <w:pPr>
        <w:numPr>
          <w:ilvl w:val="0"/>
          <w:numId w:val="19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Imprime el </w:t>
      </w: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tercer renglón, segunda columna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 (matriz[2][1]), que es 10.</w:t>
      </w:r>
    </w:p>
    <w:p w14:paraId="69772DB5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0E7C2A95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39866B3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$ python datatypes20.py</w:t>
            </w:r>
          </w:p>
          <w:p w14:paraId="48A8A9DC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Matriz completa: [[1, 2, 3, 4], [5, 6, 7, 8], [9, 10, 11, 12]]</w:t>
            </w:r>
          </w:p>
          <w:p w14:paraId="098925AE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Segundo Renglon: [5, 6, 7, 8]</w:t>
            </w:r>
          </w:p>
          <w:p w14:paraId="73974D44" w14:textId="6D7745FF" w:rsidR="00231BBA" w:rsidRDefault="00475340" w:rsidP="00475340">
            <w:pPr>
              <w:rPr>
                <w:noProof/>
                <w:color w:val="767171" w:themeColor="background2" w:themeShade="80"/>
                <w:sz w:val="36"/>
                <w:szCs w:val="36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Tercer Renglon, segunda Columna: 10</w:t>
            </w:r>
          </w:p>
        </w:tc>
      </w:tr>
    </w:tbl>
    <w:p w14:paraId="1D3E7698" w14:textId="0F653742" w:rsidR="00231BBA" w:rsidRDefault="00231BBA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</w:t>
      </w:r>
      <w:r w:rsidR="00475340">
        <w:rPr>
          <w:noProof/>
        </w:rPr>
        <w:t>2</w:t>
      </w:r>
      <w:r w:rsidRPr="00231BBA">
        <w:rPr>
          <w:noProof/>
        </w:rPr>
        <w:t>1</w:t>
      </w:r>
      <w:r>
        <w:rPr>
          <w:noProof/>
        </w:rPr>
        <w:t>.py</w:t>
      </w:r>
    </w:p>
    <w:p w14:paraId="0058557A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5FDA2D5D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3BC7A73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# Listas acceso indexado negativo</w:t>
            </w:r>
          </w:p>
          <w:p w14:paraId="20B2764E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797150CB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lista = ['a', 'b', 'c', 'd', 'e']</w:t>
            </w:r>
          </w:p>
          <w:p w14:paraId="0B35805F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1E8A8379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print(f'Ultima posicion 1: {lista[4]}')</w:t>
            </w:r>
          </w:p>
          <w:p w14:paraId="42E26CF5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print(f'Ultima posicion 2: {lista[len(lista)-1]}')</w:t>
            </w:r>
          </w:p>
          <w:p w14:paraId="037ACF18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print(f'Ultima posicion 3: {lista[-1]}')</w:t>
            </w:r>
          </w:p>
          <w:p w14:paraId="19678843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24049BD0" w14:textId="381F3320" w:rsidR="00231BBA" w:rsidRPr="00231BBA" w:rsidRDefault="00475340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print(f'Penultima posicion {lista[-2]}')</w:t>
            </w:r>
          </w:p>
        </w:tc>
      </w:tr>
    </w:tbl>
    <w:p w14:paraId="500B2878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2C2B24C9" w14:textId="77777777" w:rsidR="00475340" w:rsidRPr="00475340" w:rsidRDefault="00475340" w:rsidP="00475340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Este código trabaja con </w:t>
      </w: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acceso indexado negativo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 en una lista:</w:t>
      </w:r>
    </w:p>
    <w:p w14:paraId="0E2F0DD6" w14:textId="77777777" w:rsidR="00475340" w:rsidRPr="00475340" w:rsidRDefault="00475340" w:rsidP="00E46933">
      <w:pPr>
        <w:numPr>
          <w:ilvl w:val="0"/>
          <w:numId w:val="20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Define una lista llamada lista con los elementos ['a', 'b', 'c', 'd', 'e'].</w:t>
      </w:r>
    </w:p>
    <w:p w14:paraId="3E3283EA" w14:textId="77777777" w:rsidR="00475340" w:rsidRPr="00475340" w:rsidRDefault="00475340" w:rsidP="00E46933">
      <w:pPr>
        <w:numPr>
          <w:ilvl w:val="0"/>
          <w:numId w:val="20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Imprime la </w:t>
      </w: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última posición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 de la lista de tres maneras:</w:t>
      </w:r>
    </w:p>
    <w:p w14:paraId="32FB7230" w14:textId="77777777" w:rsidR="00475340" w:rsidRPr="00475340" w:rsidRDefault="00475340" w:rsidP="00E46933">
      <w:pPr>
        <w:numPr>
          <w:ilvl w:val="1"/>
          <w:numId w:val="20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Usando el índice positivo 4 (lista[4]), que devuelve 'e'.</w:t>
      </w:r>
    </w:p>
    <w:p w14:paraId="73586E88" w14:textId="77777777" w:rsidR="00475340" w:rsidRPr="00475340" w:rsidRDefault="00475340" w:rsidP="00E46933">
      <w:pPr>
        <w:numPr>
          <w:ilvl w:val="1"/>
          <w:numId w:val="20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Usando el tamaño de la lista len(lista) - 1, que también devuelve 'e'.</w:t>
      </w:r>
    </w:p>
    <w:p w14:paraId="2295421B" w14:textId="77777777" w:rsidR="00475340" w:rsidRPr="00475340" w:rsidRDefault="00475340" w:rsidP="00E46933">
      <w:pPr>
        <w:numPr>
          <w:ilvl w:val="1"/>
          <w:numId w:val="20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Usando el índice negativo -1 (lista[-1]), que devuelve 'e'.</w:t>
      </w:r>
    </w:p>
    <w:p w14:paraId="5315D276" w14:textId="77777777" w:rsidR="00475340" w:rsidRPr="00475340" w:rsidRDefault="00475340" w:rsidP="00E46933">
      <w:pPr>
        <w:numPr>
          <w:ilvl w:val="0"/>
          <w:numId w:val="20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Imprime la </w:t>
      </w: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penúltima posición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 (lista[-2]), que devuelve 'd'.</w:t>
      </w:r>
    </w:p>
    <w:p w14:paraId="630AC9B3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67605524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EACDC61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python datatypes21.py</w:t>
            </w:r>
          </w:p>
          <w:p w14:paraId="688F42F0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Ultima posicion 1: e</w:t>
            </w:r>
          </w:p>
          <w:p w14:paraId="5B07D8E3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Ultima posicion 2: e</w:t>
            </w:r>
          </w:p>
          <w:p w14:paraId="5718654A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Ultima posicion 3: e</w:t>
            </w:r>
          </w:p>
          <w:p w14:paraId="19E0FD41" w14:textId="5DF2A624" w:rsidR="00231BBA" w:rsidRDefault="00475340" w:rsidP="00475340">
            <w:pPr>
              <w:rPr>
                <w:noProof/>
                <w:color w:val="767171" w:themeColor="background2" w:themeShade="80"/>
                <w:sz w:val="36"/>
                <w:szCs w:val="36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Penultima posicion d</w:t>
            </w:r>
          </w:p>
        </w:tc>
      </w:tr>
    </w:tbl>
    <w:p w14:paraId="26783D27" w14:textId="66F719DB" w:rsidR="00231BBA" w:rsidRDefault="00231BBA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</w:t>
      </w:r>
      <w:r w:rsidR="00475340">
        <w:rPr>
          <w:noProof/>
        </w:rPr>
        <w:t>22</w:t>
      </w:r>
      <w:r>
        <w:rPr>
          <w:noProof/>
        </w:rPr>
        <w:t>.py</w:t>
      </w:r>
    </w:p>
    <w:p w14:paraId="6DCEBAEF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17152D4C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9A235CE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# Cadena a Lista</w:t>
            </w:r>
          </w:p>
          <w:p w14:paraId="3EF71313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27A3A7AE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 xml:space="preserve">cadena = 'Hola Mundo! Aqui estoy ...' </w:t>
            </w:r>
          </w:p>
          <w:p w14:paraId="4C6487A4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lista = cadena.split()</w:t>
            </w:r>
          </w:p>
          <w:p w14:paraId="47B478B7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7187F206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print(f'Separada por espacios en una lista: {lista}')</w:t>
            </w:r>
          </w:p>
          <w:p w14:paraId="075CBF74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0C296E94" w14:textId="77777777" w:rsidR="00475340" w:rsidRPr="00475340" w:rsidRDefault="00475340" w:rsidP="00475340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cadena2 = "1&amp;2&amp;3&amp;4"</w:t>
            </w:r>
          </w:p>
          <w:p w14:paraId="1D927813" w14:textId="48E93CD0" w:rsidR="00231BBA" w:rsidRPr="00231BBA" w:rsidRDefault="00475340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print(f'Otro separador: {cadena2.split('&amp;')}')</w:t>
            </w:r>
          </w:p>
        </w:tc>
      </w:tr>
    </w:tbl>
    <w:p w14:paraId="22777F86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68CB0936" w14:textId="77777777" w:rsidR="00475340" w:rsidRPr="00475340" w:rsidRDefault="00475340" w:rsidP="00475340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Este código convierte cadenas a listas usando el método split():</w:t>
      </w:r>
    </w:p>
    <w:p w14:paraId="502D5553" w14:textId="77777777" w:rsidR="00475340" w:rsidRPr="00475340" w:rsidRDefault="00475340" w:rsidP="00E46933">
      <w:pPr>
        <w:numPr>
          <w:ilvl w:val="0"/>
          <w:numId w:val="21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Cadena inicial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Define una cadena cadena con el valor 'Hola Mundo! Aqui estoy ...'.</w:t>
      </w:r>
    </w:p>
    <w:p w14:paraId="762F42E4" w14:textId="77777777" w:rsidR="00475340" w:rsidRPr="00475340" w:rsidRDefault="00475340" w:rsidP="00E46933">
      <w:pPr>
        <w:numPr>
          <w:ilvl w:val="1"/>
          <w:numId w:val="21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Usa split() sin argumentos para separar la cadena en una lista de palabras, separadas por espacios.</w:t>
      </w:r>
    </w:p>
    <w:p w14:paraId="0E261AB2" w14:textId="77777777" w:rsidR="00475340" w:rsidRPr="00475340" w:rsidRDefault="00475340" w:rsidP="00E46933">
      <w:pPr>
        <w:numPr>
          <w:ilvl w:val="1"/>
          <w:numId w:val="21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Imprime la lista resultante: ['Hola', 'Mundo!', 'Aqui', 'estoy', '...'].</w:t>
      </w:r>
    </w:p>
    <w:p w14:paraId="66DAC77F" w14:textId="77777777" w:rsidR="00475340" w:rsidRPr="00475340" w:rsidRDefault="00475340" w:rsidP="00E46933">
      <w:pPr>
        <w:numPr>
          <w:ilvl w:val="0"/>
          <w:numId w:val="21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Otra cadena</w:t>
      </w: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Define cadena2 con el valor "1&amp;2&amp;3&amp;4".</w:t>
      </w:r>
    </w:p>
    <w:p w14:paraId="7224531D" w14:textId="77777777" w:rsidR="00475340" w:rsidRPr="00475340" w:rsidRDefault="00475340" w:rsidP="00E46933">
      <w:pPr>
        <w:numPr>
          <w:ilvl w:val="1"/>
          <w:numId w:val="21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Usa split('&amp;') para separar la cadena en una lista usando &amp; como separador.</w:t>
      </w:r>
    </w:p>
    <w:p w14:paraId="769562AA" w14:textId="77777777" w:rsidR="00475340" w:rsidRPr="00475340" w:rsidRDefault="00475340" w:rsidP="00E46933">
      <w:pPr>
        <w:numPr>
          <w:ilvl w:val="1"/>
          <w:numId w:val="21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Imprime la lista resultante: ['1', '2', '3', '4'].</w:t>
      </w:r>
    </w:p>
    <w:p w14:paraId="5BF6F996" w14:textId="77777777" w:rsidR="00475340" w:rsidRPr="00475340" w:rsidRDefault="00475340" w:rsidP="00475340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475340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4o mini</w:t>
      </w:r>
    </w:p>
    <w:p w14:paraId="62AF7A36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505E7409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6643CAF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$ python datatypes22.py</w:t>
            </w:r>
          </w:p>
          <w:p w14:paraId="5E78F6F0" w14:textId="77777777" w:rsidR="00475340" w:rsidRPr="00475340" w:rsidRDefault="00475340" w:rsidP="00475340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Separada por espacios en una lista: ['Hola', 'Mundo!', 'Aqui', 'estoy', '...']</w:t>
            </w:r>
          </w:p>
          <w:p w14:paraId="3166D0A1" w14:textId="61A64E92" w:rsidR="00231BBA" w:rsidRDefault="00475340" w:rsidP="00475340">
            <w:pPr>
              <w:rPr>
                <w:noProof/>
                <w:color w:val="767171" w:themeColor="background2" w:themeShade="80"/>
                <w:sz w:val="36"/>
                <w:szCs w:val="36"/>
                <w:lang w:val="es-MX"/>
              </w:rPr>
            </w:pPr>
            <w:r w:rsidRPr="00475340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Otro separador: ['1', '2', '3', '4']</w:t>
            </w:r>
          </w:p>
        </w:tc>
      </w:tr>
    </w:tbl>
    <w:p w14:paraId="2EED5555" w14:textId="355A95C0" w:rsidR="00231BBA" w:rsidRDefault="00E46933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</w:t>
      </w:r>
      <w:r>
        <w:rPr>
          <w:noProof/>
        </w:rPr>
        <w:t>2</w:t>
      </w:r>
      <w:r>
        <w:rPr>
          <w:noProof/>
        </w:rPr>
        <w:t>3</w:t>
      </w:r>
      <w:r w:rsidR="00231BBA">
        <w:rPr>
          <w:noProof/>
        </w:rPr>
        <w:t>.py</w:t>
      </w:r>
    </w:p>
    <w:p w14:paraId="61EF66C8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58B01EE1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7F3112B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# Agregando a Listas</w:t>
            </w:r>
          </w:p>
          <w:p w14:paraId="42E693F5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22C7093A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# Primero es una lista vacia</w:t>
            </w:r>
          </w:p>
          <w:p w14:paraId="48B9CD23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lista = []</w:t>
            </w:r>
          </w:p>
          <w:p w14:paraId="1AFF941B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print(f'Lista vacia: {lista}')</w:t>
            </w:r>
          </w:p>
          <w:p w14:paraId="59E181DC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3B3FBBA6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lista.append('IPN')</w:t>
            </w:r>
          </w:p>
          <w:p w14:paraId="170EAA45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lista.append('UNAM')</w:t>
            </w:r>
          </w:p>
          <w:p w14:paraId="28A6E02D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lista.append('TEC')</w:t>
            </w:r>
          </w:p>
          <w:p w14:paraId="24F2E049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lista.append('IBERO')</w:t>
            </w:r>
          </w:p>
          <w:p w14:paraId="1493245E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</w:p>
          <w:p w14:paraId="6BE6E770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print(f'Universidades: {lista}')</w:t>
            </w:r>
          </w:p>
          <w:p w14:paraId="1449A3DC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</w:p>
          <w:p w14:paraId="681FDF40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for i in range(2,5):</w:t>
            </w:r>
          </w:p>
          <w:p w14:paraId="29C47A29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 xml:space="preserve">    </w:t>
            </w: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lista.append(i)</w:t>
            </w:r>
          </w:p>
          <w:p w14:paraId="718F3D8D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 xml:space="preserve">    </w:t>
            </w:r>
          </w:p>
          <w:p w14:paraId="1F392F14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print(f'Lista con universidades y numeros: {lista}')</w:t>
            </w:r>
          </w:p>
          <w:p w14:paraId="6FCFD89F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13B63B1C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lista.insert(2, 'ANAHUAC')</w:t>
            </w:r>
          </w:p>
          <w:p w14:paraId="77C1964E" w14:textId="0252ED65" w:rsidR="00231BBA" w:rsidRPr="00231BBA" w:rsidRDefault="00E46933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print(f'Insertando un objeto: {lista}')</w:t>
            </w:r>
          </w:p>
        </w:tc>
      </w:tr>
    </w:tbl>
    <w:p w14:paraId="779D70FB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139BF5BE" w14:textId="77777777" w:rsidR="00E46933" w:rsidRPr="00E46933" w:rsidRDefault="00E46933" w:rsidP="00E46933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Este código trabaja con listas y muestra cómo agregar elementos a ellas:</w:t>
      </w:r>
    </w:p>
    <w:p w14:paraId="612F4660" w14:textId="77777777" w:rsidR="00E46933" w:rsidRPr="00E46933" w:rsidRDefault="00E46933" w:rsidP="00E46933">
      <w:pPr>
        <w:numPr>
          <w:ilvl w:val="0"/>
          <w:numId w:val="22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Lista vacía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Se define una lista lista vacía y se imprime.</w:t>
      </w:r>
    </w:p>
    <w:p w14:paraId="6DABAE3C" w14:textId="77777777" w:rsidR="00E46933" w:rsidRPr="00E46933" w:rsidRDefault="00E46933" w:rsidP="00E46933">
      <w:pPr>
        <w:numPr>
          <w:ilvl w:val="0"/>
          <w:numId w:val="22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Agregar elementos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Se utilizan append() para agregar varias universidades a la lista:</w:t>
      </w:r>
    </w:p>
    <w:p w14:paraId="6E481A12" w14:textId="77777777" w:rsidR="00E46933" w:rsidRPr="00E46933" w:rsidRDefault="00E46933" w:rsidP="00E46933">
      <w:pPr>
        <w:numPr>
          <w:ilvl w:val="1"/>
          <w:numId w:val="22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Se agregan 'IPN', 'UNAM', 'TEC', y 'IBERO'.</w:t>
      </w:r>
    </w:p>
    <w:p w14:paraId="5F1D227E" w14:textId="77777777" w:rsidR="00E46933" w:rsidRPr="00E46933" w:rsidRDefault="00E46933" w:rsidP="00E46933">
      <w:pPr>
        <w:numPr>
          <w:ilvl w:val="1"/>
          <w:numId w:val="22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Se imprime la lista con universidades: ['IPN', 'UNAM', 'TEC', 'IBERO'].</w:t>
      </w:r>
    </w:p>
    <w:p w14:paraId="7BC122A6" w14:textId="77777777" w:rsidR="00E46933" w:rsidRPr="00E46933" w:rsidRDefault="00E46933" w:rsidP="00E46933">
      <w:pPr>
        <w:numPr>
          <w:ilvl w:val="0"/>
          <w:numId w:val="22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Agregar números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Se utiliza un bucle for para agregar los números del 2 al 4 (inclusive) a la lista.</w:t>
      </w:r>
    </w:p>
    <w:p w14:paraId="3B5B2334" w14:textId="77777777" w:rsidR="00E46933" w:rsidRPr="00E46933" w:rsidRDefault="00E46933" w:rsidP="00E46933">
      <w:pPr>
        <w:numPr>
          <w:ilvl w:val="1"/>
          <w:numId w:val="22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La lista ahora incluye tanto universidades como números: ['IPN', 'UNAM', 'TEC', 'IBERO', 2, 3, 4].</w:t>
      </w:r>
    </w:p>
    <w:p w14:paraId="3262671F" w14:textId="77777777" w:rsidR="00E46933" w:rsidRPr="00E46933" w:rsidRDefault="00E46933" w:rsidP="00E46933">
      <w:pPr>
        <w:numPr>
          <w:ilvl w:val="0"/>
          <w:numId w:val="22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Insertar un elemento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Se usa insert(2, 'ANAHUAC') para insertar 'ANAHUAC' en la posición 2 de la lista.</w:t>
      </w:r>
    </w:p>
    <w:p w14:paraId="041AD2F4" w14:textId="77777777" w:rsidR="00E46933" w:rsidRPr="00E46933" w:rsidRDefault="00E46933" w:rsidP="00E46933">
      <w:pPr>
        <w:numPr>
          <w:ilvl w:val="1"/>
          <w:numId w:val="22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Se imprime la lista final: ['IPN', 'UNAM', 'ANAHUAC', 'TEC', 'IBERO', 2, 3, 4].</w:t>
      </w:r>
    </w:p>
    <w:p w14:paraId="1CABE70D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32766292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52D4FD0" w14:textId="77777777" w:rsidR="00E46933" w:rsidRPr="00E46933" w:rsidRDefault="00E46933" w:rsidP="00E46933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$ python datatypes23.py</w:t>
            </w:r>
          </w:p>
          <w:p w14:paraId="065B98B6" w14:textId="77777777" w:rsidR="00E46933" w:rsidRPr="00E46933" w:rsidRDefault="00E46933" w:rsidP="00E46933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Lista vacia: []</w:t>
            </w:r>
          </w:p>
          <w:p w14:paraId="02FE2FCC" w14:textId="77777777" w:rsidR="00E46933" w:rsidRPr="00E46933" w:rsidRDefault="00E46933" w:rsidP="00E46933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Universidades: ['IPN', 'UNAM', 'TEC', 'IBERO']</w:t>
            </w:r>
          </w:p>
          <w:p w14:paraId="6C7C68FE" w14:textId="77777777" w:rsidR="00E46933" w:rsidRPr="00E46933" w:rsidRDefault="00E46933" w:rsidP="00E46933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Lista con universidades y numeros: ['IPN', 'UNAM', 'TEC', 'IBERO', 2, 3, 4]</w:t>
            </w:r>
          </w:p>
          <w:p w14:paraId="32BDB285" w14:textId="7BD4C7D7" w:rsidR="00231BBA" w:rsidRDefault="00E46933" w:rsidP="00E46933">
            <w:pPr>
              <w:rPr>
                <w:noProof/>
                <w:color w:val="767171" w:themeColor="background2" w:themeShade="80"/>
                <w:sz w:val="36"/>
                <w:szCs w:val="36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Insertando un objeto: ['IPN', 'UNAM', 'ANAHUAC', 'TEC', 'IBERO', 2, 3, 4]</w:t>
            </w:r>
          </w:p>
        </w:tc>
      </w:tr>
    </w:tbl>
    <w:p w14:paraId="14C87F11" w14:textId="3BC1F4AC" w:rsidR="00231BBA" w:rsidRDefault="00231BBA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</w:t>
      </w:r>
      <w:r w:rsidR="00E46933">
        <w:rPr>
          <w:noProof/>
        </w:rPr>
        <w:t>24</w:t>
      </w:r>
      <w:r>
        <w:rPr>
          <w:noProof/>
        </w:rPr>
        <w:t>.py</w:t>
      </w:r>
    </w:p>
    <w:p w14:paraId="6ABF7CCD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11F38C45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1C54776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# Invirtiendo una lista</w:t>
            </w:r>
          </w:p>
          <w:p w14:paraId="28533E34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1C861D8B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lista = ['IPN', 'UNAM', 'ANAHUAC', 'TEC', 'IBERO', 2, 3, 4]</w:t>
            </w:r>
          </w:p>
          <w:p w14:paraId="6028305D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00D45BF2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print(f'Lista original: {lista}')</w:t>
            </w:r>
          </w:p>
          <w:p w14:paraId="6DD80590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135A5D6D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lista.reverse()</w:t>
            </w:r>
          </w:p>
          <w:p w14:paraId="0CBEE436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12459548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print(f'Lista invertida: {lista}')</w:t>
            </w:r>
          </w:p>
          <w:p w14:paraId="127C9E56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51D2FF0A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print(f'Lista original nuevamente: {lista[::-1]}')</w:t>
            </w:r>
          </w:p>
          <w:p w14:paraId="268F0C82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38B85076" w14:textId="6037863D" w:rsidR="00231BBA" w:rsidRPr="00231BBA" w:rsidRDefault="00E46933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print(f'Volvemos a invertirla: {list(reversed(lista))}')</w:t>
            </w:r>
          </w:p>
        </w:tc>
      </w:tr>
    </w:tbl>
    <w:p w14:paraId="4758FEE5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19DE576C" w14:textId="11FC1768" w:rsidR="00E46933" w:rsidRPr="00E46933" w:rsidRDefault="00E46933" w:rsidP="00E46933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E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ste código invierte una lista y muestra diferentes formas de hacerlo:</w:t>
      </w:r>
    </w:p>
    <w:p w14:paraId="01CC8488" w14:textId="77777777" w:rsidR="00E46933" w:rsidRPr="00E46933" w:rsidRDefault="00E46933" w:rsidP="00E46933">
      <w:pPr>
        <w:numPr>
          <w:ilvl w:val="0"/>
          <w:numId w:val="2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Lista original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Se define una lista lista con varias universidades y números.</w:t>
      </w:r>
    </w:p>
    <w:p w14:paraId="1E051506" w14:textId="77777777" w:rsidR="00E46933" w:rsidRPr="00E46933" w:rsidRDefault="00E46933" w:rsidP="00E46933">
      <w:pPr>
        <w:numPr>
          <w:ilvl w:val="0"/>
          <w:numId w:val="2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Se imprime la lista original: ['IPN', 'UNAM', 'ANAHUAC', 'TEC', 'IBERO', 2, 3, 4].</w:t>
      </w:r>
    </w:p>
    <w:p w14:paraId="440442D3" w14:textId="77777777" w:rsidR="00E46933" w:rsidRPr="00E46933" w:rsidRDefault="00E46933" w:rsidP="00E46933">
      <w:pPr>
        <w:numPr>
          <w:ilvl w:val="0"/>
          <w:numId w:val="2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Invertir la lista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</w:t>
      </w:r>
    </w:p>
    <w:p w14:paraId="7284799B" w14:textId="77777777" w:rsidR="00E46933" w:rsidRPr="00E46933" w:rsidRDefault="00E46933" w:rsidP="00E46933">
      <w:pPr>
        <w:numPr>
          <w:ilvl w:val="0"/>
          <w:numId w:val="2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Se utiliza lista.reverse() para invertir la lista en su lugar.</w:t>
      </w:r>
    </w:p>
    <w:p w14:paraId="5F3A3128" w14:textId="77777777" w:rsidR="00E46933" w:rsidRPr="00E46933" w:rsidRDefault="00E46933" w:rsidP="00E46933">
      <w:pPr>
        <w:numPr>
          <w:ilvl w:val="0"/>
          <w:numId w:val="2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Se imprime la lista invertida: [4, 3, 2, 'IBERO', 'TEC', 'ANAHUAC', 'UNAM', 'IPN'].</w:t>
      </w:r>
    </w:p>
    <w:p w14:paraId="567CC37E" w14:textId="77777777" w:rsidR="00E46933" w:rsidRPr="00E46933" w:rsidRDefault="00E46933" w:rsidP="00E46933">
      <w:pPr>
        <w:numPr>
          <w:ilvl w:val="0"/>
          <w:numId w:val="2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Mostrar la lista original nuevamente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</w:t>
      </w:r>
    </w:p>
    <w:p w14:paraId="0B648B33" w14:textId="77777777" w:rsidR="00E46933" w:rsidRPr="00E46933" w:rsidRDefault="00E46933" w:rsidP="00E46933">
      <w:pPr>
        <w:numPr>
          <w:ilvl w:val="0"/>
          <w:numId w:val="2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Se imprime la lista original usando el </w:t>
      </w: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slicing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 lista[::-1], que devuelve la lista invertida sin modificar la original.</w:t>
      </w:r>
    </w:p>
    <w:p w14:paraId="2B3CCF83" w14:textId="77777777" w:rsidR="00E46933" w:rsidRPr="00E46933" w:rsidRDefault="00E46933" w:rsidP="00E46933">
      <w:pPr>
        <w:numPr>
          <w:ilvl w:val="0"/>
          <w:numId w:val="2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Invertir de nuevo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</w:t>
      </w:r>
    </w:p>
    <w:p w14:paraId="56F19FF7" w14:textId="77777777" w:rsidR="00E46933" w:rsidRPr="00E46933" w:rsidRDefault="00E46933" w:rsidP="00E46933">
      <w:pPr>
        <w:numPr>
          <w:ilvl w:val="0"/>
          <w:numId w:val="2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Se utiliza list(reversed(lista)) para crear una nueva lista invertida sin cambiar la lista original, que también se imprime.</w:t>
      </w:r>
    </w:p>
    <w:p w14:paraId="1B446849" w14:textId="2BBAE316" w:rsidR="00231BBA" w:rsidRPr="00231BBA" w:rsidRDefault="00E46933" w:rsidP="00E46933">
      <w:pPr>
        <w:numPr>
          <w:ilvl w:val="0"/>
          <w:numId w:val="2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Este último resultado muestra que la lista ha vuelto a su orden original: ['IPN', 'UNAM', 'ANAHUAC', 'TEC', 'IBERO', 2, 3, 4].</w:t>
      </w:r>
    </w:p>
    <w:p w14:paraId="2A616E05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6DF7428D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AA754A0" w14:textId="77777777" w:rsidR="00E46933" w:rsidRPr="00E46933" w:rsidRDefault="00E46933" w:rsidP="00E46933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$ python datatypes24.py</w:t>
            </w:r>
          </w:p>
          <w:p w14:paraId="20663BB8" w14:textId="77777777" w:rsidR="00E46933" w:rsidRPr="00E46933" w:rsidRDefault="00E46933" w:rsidP="00E46933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Lista original: ['IPN', 'UNAM', 'ANAHUAC', 'TEC', 'IBERO', 2, 3, 4]</w:t>
            </w:r>
          </w:p>
          <w:p w14:paraId="0D0DC129" w14:textId="77777777" w:rsidR="00E46933" w:rsidRPr="00E46933" w:rsidRDefault="00E46933" w:rsidP="00E46933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Lista invertida: [4, 3, 2, 'IBERO', 'TEC', 'ANAHUAC', 'UNAM', 'IPN']</w:t>
            </w:r>
          </w:p>
          <w:p w14:paraId="63B80807" w14:textId="77777777" w:rsidR="00E46933" w:rsidRPr="00E46933" w:rsidRDefault="00E46933" w:rsidP="00E46933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Lista original nuevamente: ['IPN', 'UNAM', 'ANAHUAC', 'TEC', 'IBERO', 2, 3, 4]</w:t>
            </w:r>
          </w:p>
          <w:p w14:paraId="06A7C9D9" w14:textId="2618CEFC" w:rsidR="00231BBA" w:rsidRDefault="00E46933" w:rsidP="00E46933">
            <w:pPr>
              <w:rPr>
                <w:noProof/>
                <w:color w:val="767171" w:themeColor="background2" w:themeShade="80"/>
                <w:sz w:val="36"/>
                <w:szCs w:val="36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Volvemos a invertirla: ['IPN', 'UNAM', 'ANAHUAC', 'TEC', 'IBERO', 2, 3, 4]</w:t>
            </w:r>
          </w:p>
        </w:tc>
      </w:tr>
    </w:tbl>
    <w:p w14:paraId="5D1231F3" w14:textId="357ED10D" w:rsidR="00231BBA" w:rsidRDefault="00E46933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</w:t>
      </w:r>
      <w:r>
        <w:rPr>
          <w:noProof/>
        </w:rPr>
        <w:t>2</w:t>
      </w:r>
      <w:r>
        <w:rPr>
          <w:noProof/>
        </w:rPr>
        <w:t>5</w:t>
      </w:r>
      <w:r w:rsidR="00231BBA">
        <w:rPr>
          <w:noProof/>
        </w:rPr>
        <w:t>.py</w:t>
      </w:r>
    </w:p>
    <w:p w14:paraId="1E131E3B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60800C68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69C55A3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# Eliminando elementos de un alista</w:t>
            </w:r>
          </w:p>
          <w:p w14:paraId="268E0D15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3298A151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lista = [1, 2, 3, 4, 2, 2, 5, 6, 2, 7]</w:t>
            </w:r>
          </w:p>
          <w:p w14:paraId="24716D3B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2E782AE1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print(f'Lista original: {lista}')</w:t>
            </w:r>
          </w:p>
          <w:p w14:paraId="5311C74A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6C173BA5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lista.remove(2)</w:t>
            </w:r>
          </w:p>
          <w:p w14:paraId="52581A02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lista.remove(6)</w:t>
            </w:r>
          </w:p>
          <w:p w14:paraId="18EA9C51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7B7B7DE1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print(f'Se eleimino un elemento: {lista}')</w:t>
            </w:r>
          </w:p>
          <w:p w14:paraId="4B991241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4A5E28A5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x = lista.pop()</w:t>
            </w:r>
          </w:p>
          <w:p w14:paraId="194A2466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4C632A75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print(f'Se extrajo el ultimo elemento: {x} de la lista: {lista}')</w:t>
            </w:r>
          </w:p>
          <w:p w14:paraId="13609656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095D6F35" w14:textId="70097A0E" w:rsidR="00231BBA" w:rsidRPr="00231BBA" w:rsidRDefault="00231BBA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</w:tc>
      </w:tr>
    </w:tbl>
    <w:p w14:paraId="2B68EEEA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1ED65E5A" w14:textId="77777777" w:rsidR="00E46933" w:rsidRPr="00E46933" w:rsidRDefault="00E46933" w:rsidP="00E46933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Este código muestra cómo eliminar elementos de una lista:</w:t>
      </w:r>
    </w:p>
    <w:p w14:paraId="20EE71F9" w14:textId="77777777" w:rsidR="00E46933" w:rsidRPr="00E46933" w:rsidRDefault="00E46933" w:rsidP="00E46933">
      <w:pPr>
        <w:numPr>
          <w:ilvl w:val="0"/>
          <w:numId w:val="23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Lista original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Se define una lista lista con varios números, que incluye múltiples ocurrencias del número 2.</w:t>
      </w:r>
    </w:p>
    <w:p w14:paraId="769717AC" w14:textId="77777777" w:rsidR="00E46933" w:rsidRPr="00E46933" w:rsidRDefault="00E46933" w:rsidP="00E46933">
      <w:pPr>
        <w:numPr>
          <w:ilvl w:val="1"/>
          <w:numId w:val="23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Se imprime la lista original: [1, 2, 3, 4, 2, 2, 5, 6, 2, 7].</w:t>
      </w:r>
    </w:p>
    <w:p w14:paraId="1D7426DC" w14:textId="77777777" w:rsidR="00E46933" w:rsidRPr="00E46933" w:rsidRDefault="00E46933" w:rsidP="00E46933">
      <w:pPr>
        <w:numPr>
          <w:ilvl w:val="0"/>
          <w:numId w:val="23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Eliminar elementos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</w:t>
      </w:r>
    </w:p>
    <w:p w14:paraId="0C0385B0" w14:textId="77777777" w:rsidR="00E46933" w:rsidRPr="00E46933" w:rsidRDefault="00E46933" w:rsidP="00E46933">
      <w:pPr>
        <w:numPr>
          <w:ilvl w:val="1"/>
          <w:numId w:val="23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Se utiliza lista.remove(2) para eliminar la primera ocurrencia del número 2.</w:t>
      </w:r>
    </w:p>
    <w:p w14:paraId="7E2C7A83" w14:textId="77777777" w:rsidR="00E46933" w:rsidRPr="00E46933" w:rsidRDefault="00E46933" w:rsidP="00E46933">
      <w:pPr>
        <w:numPr>
          <w:ilvl w:val="1"/>
          <w:numId w:val="23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Se utiliza lista.remove(6) para eliminar el número 6.</w:t>
      </w:r>
    </w:p>
    <w:p w14:paraId="0B650208" w14:textId="77777777" w:rsidR="00E46933" w:rsidRPr="00E46933" w:rsidRDefault="00E46933" w:rsidP="00E46933">
      <w:pPr>
        <w:numPr>
          <w:ilvl w:val="1"/>
          <w:numId w:val="23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Se imprime la lista después de las eliminaciones: [1, 3, 4, 2, 2, 5, 2, 7].</w:t>
      </w:r>
    </w:p>
    <w:p w14:paraId="3D0BABEC" w14:textId="77777777" w:rsidR="00E46933" w:rsidRPr="00E46933" w:rsidRDefault="00E46933" w:rsidP="00E46933">
      <w:pPr>
        <w:numPr>
          <w:ilvl w:val="0"/>
          <w:numId w:val="23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Extraer el último elemento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</w:t>
      </w:r>
    </w:p>
    <w:p w14:paraId="03CF4D5C" w14:textId="77777777" w:rsidR="00E46933" w:rsidRPr="00E46933" w:rsidRDefault="00E46933" w:rsidP="00E46933">
      <w:pPr>
        <w:numPr>
          <w:ilvl w:val="1"/>
          <w:numId w:val="23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Se utiliza x = lista.pop() para extraer y eliminar el último elemento de la lista (7).</w:t>
      </w:r>
    </w:p>
    <w:p w14:paraId="42D786FB" w14:textId="77777777" w:rsidR="00E46933" w:rsidRPr="00E46933" w:rsidRDefault="00E46933" w:rsidP="00E46933">
      <w:pPr>
        <w:numPr>
          <w:ilvl w:val="1"/>
          <w:numId w:val="23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Se imprime el valor extraído (7) y la lista resultante: [1, 3, 4, 2, 2, 5, 2].</w:t>
      </w:r>
    </w:p>
    <w:p w14:paraId="7F48A385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4D83CB0B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43A729C" w14:textId="77777777" w:rsidR="00E46933" w:rsidRPr="00E46933" w:rsidRDefault="00E46933" w:rsidP="00E46933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$ python datatypes25.py</w:t>
            </w:r>
          </w:p>
          <w:p w14:paraId="714B85F0" w14:textId="77777777" w:rsidR="00E46933" w:rsidRPr="00E46933" w:rsidRDefault="00E46933" w:rsidP="00E46933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Lista original: [1, 2, 3, 4, 2, 2, 5, 6, 2, 7]</w:t>
            </w:r>
          </w:p>
          <w:p w14:paraId="795E3C06" w14:textId="77777777" w:rsidR="00E46933" w:rsidRPr="00E46933" w:rsidRDefault="00E46933" w:rsidP="00E46933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Se eleimino un elemento: [1, 3, 4, 2, 2, 5, 2, 7]</w:t>
            </w:r>
          </w:p>
          <w:p w14:paraId="410DE7D6" w14:textId="2F31AB7D" w:rsidR="00231BBA" w:rsidRDefault="00E46933" w:rsidP="00E46933">
            <w:pPr>
              <w:rPr>
                <w:noProof/>
                <w:color w:val="767171" w:themeColor="background2" w:themeShade="80"/>
                <w:sz w:val="36"/>
                <w:szCs w:val="36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Se extrajo el ultimo elemento: 7 de la lista: [1, 3, 4, 2, 2, 5, 2]</w:t>
            </w:r>
          </w:p>
        </w:tc>
      </w:tr>
    </w:tbl>
    <w:p w14:paraId="4AC69876" w14:textId="5A81BF14" w:rsidR="00231BBA" w:rsidRDefault="00E46933" w:rsidP="00231BBA">
      <w:pPr>
        <w:pStyle w:val="Ttulo1"/>
        <w:rPr>
          <w:noProof/>
        </w:rPr>
      </w:pPr>
      <w:r>
        <w:rPr>
          <w:noProof/>
        </w:rPr>
        <w:t>D</w:t>
      </w:r>
      <w:r w:rsidRPr="00231BBA">
        <w:rPr>
          <w:noProof/>
        </w:rPr>
        <w:t>atatypes</w:t>
      </w:r>
      <w:r>
        <w:rPr>
          <w:noProof/>
        </w:rPr>
        <w:t>2</w:t>
      </w:r>
      <w:r>
        <w:rPr>
          <w:noProof/>
        </w:rPr>
        <w:t>6</w:t>
      </w:r>
      <w:r w:rsidR="00231BBA">
        <w:rPr>
          <w:noProof/>
        </w:rPr>
        <w:t>.py</w:t>
      </w:r>
    </w:p>
    <w:p w14:paraId="3FD3D41D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Código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3722CA57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CE4DCC9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# Slicing</w:t>
            </w:r>
          </w:p>
          <w:p w14:paraId="52F6E4C8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</w:p>
          <w:p w14:paraId="64B3BDB9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  <w:t>lista = [i for i in range(100,1100, 100)]</w:t>
            </w:r>
          </w:p>
          <w:p w14:paraId="5E823FB7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n-US"/>
              </w:rPr>
            </w:pPr>
          </w:p>
          <w:p w14:paraId="45D343B2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print(f'Lista original: {lista}')</w:t>
            </w:r>
          </w:p>
          <w:p w14:paraId="54D8D2F0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1D2121C6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print(f'Slice de 0 a 9: {lista[0:len(lista)]}')</w:t>
            </w:r>
          </w:p>
          <w:p w14:paraId="1B196194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37C12A88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print(f'Slice de 0 a 2: {lista[0:3]}')</w:t>
            </w:r>
          </w:p>
          <w:p w14:paraId="08896CFD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1B26E7A0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print(f'Slice de Inicio a 2: {lista[:3]}')</w:t>
            </w:r>
          </w:p>
          <w:p w14:paraId="3E90A411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4DF2E9D4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print(f'Slice de 3 a 9: {lista[3:10]}')</w:t>
            </w:r>
          </w:p>
          <w:p w14:paraId="7B01590E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7DC275A1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print(f'Slice de 3 al final: {lista[3:]}')</w:t>
            </w:r>
          </w:p>
          <w:p w14:paraId="282791F5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11173036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print(f'Slice de 4 a 6: {lista[4:7]}')</w:t>
            </w:r>
          </w:p>
          <w:p w14:paraId="41A130AE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5FD54B5E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print(f'Slice de Inicio a Fin: {lista[:]}')</w:t>
            </w:r>
          </w:p>
          <w:p w14:paraId="14B92BEB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1ED696E3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print(f'Slice posiciones pares: {lista[::2]}')</w:t>
            </w:r>
          </w:p>
          <w:p w14:paraId="29674501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79CEF63A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print(f'Slice posiciones impares: {lista[1::2]}')</w:t>
            </w:r>
          </w:p>
          <w:p w14:paraId="13C8F81F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1FE38A37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print(f'Slice invertido impares: {lista[-1::-2]}')</w:t>
            </w:r>
          </w:p>
          <w:p w14:paraId="773A285C" w14:textId="77777777" w:rsidR="00E46933" w:rsidRPr="00E46933" w:rsidRDefault="00E46933" w:rsidP="00E46933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</w:p>
          <w:p w14:paraId="541B51ED" w14:textId="1C42A4B4" w:rsidR="00231BBA" w:rsidRPr="00231BBA" w:rsidRDefault="00E46933" w:rsidP="00DE306A">
            <w:pPr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i/>
                <w:iCs/>
                <w:noProof/>
                <w:color w:val="3B3838" w:themeColor="background2" w:themeShade="40"/>
                <w:sz w:val="24"/>
                <w:szCs w:val="24"/>
                <w:lang w:val="es-MX"/>
              </w:rPr>
              <w:t>print(f'Slice invertido pares: {lista[-2::-2]}')</w:t>
            </w:r>
          </w:p>
        </w:tc>
      </w:tr>
    </w:tbl>
    <w:p w14:paraId="4CB92BE5" w14:textId="77777777" w:rsidR="00231BBA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Explicación</w:t>
      </w:r>
    </w:p>
    <w:p w14:paraId="726BE5B5" w14:textId="77777777" w:rsidR="00E46933" w:rsidRPr="00E46933" w:rsidRDefault="00E46933" w:rsidP="00E46933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Este código utiliza </w:t>
      </w: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slicing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 xml:space="preserve"> para acceder a diferentes partes de una lista:</w:t>
      </w:r>
    </w:p>
    <w:p w14:paraId="3058535B" w14:textId="77777777" w:rsidR="00E46933" w:rsidRPr="00E46933" w:rsidRDefault="00E46933" w:rsidP="00E46933">
      <w:pPr>
        <w:numPr>
          <w:ilvl w:val="0"/>
          <w:numId w:val="2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Lista original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Se crea una lista lista que contiene los números del 100 al 1000 en incrementos de 100: [100, 200, 300, 400, 500, 600, 700, 800, 900, 1000].</w:t>
      </w:r>
    </w:p>
    <w:p w14:paraId="4782949D" w14:textId="77777777" w:rsidR="00E46933" w:rsidRPr="00E46933" w:rsidRDefault="00E46933" w:rsidP="00E46933">
      <w:pPr>
        <w:numPr>
          <w:ilvl w:val="1"/>
          <w:numId w:val="2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Se imprime la lista original.</w:t>
      </w:r>
    </w:p>
    <w:p w14:paraId="778C1A9B" w14:textId="77777777" w:rsidR="00E46933" w:rsidRPr="00E46933" w:rsidRDefault="00E46933" w:rsidP="00E46933">
      <w:pPr>
        <w:numPr>
          <w:ilvl w:val="0"/>
          <w:numId w:val="2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Diferentes slices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</w:t>
      </w:r>
    </w:p>
    <w:p w14:paraId="54E5A8C3" w14:textId="77777777" w:rsidR="00E46933" w:rsidRPr="00E46933" w:rsidRDefault="00E46933" w:rsidP="00E46933">
      <w:pPr>
        <w:numPr>
          <w:ilvl w:val="1"/>
          <w:numId w:val="2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De 0 a 9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lista[0:len(lista)] devuelve la lista completa.</w:t>
      </w:r>
    </w:p>
    <w:p w14:paraId="098835CE" w14:textId="77777777" w:rsidR="00E46933" w:rsidRPr="00E46933" w:rsidRDefault="00E46933" w:rsidP="00E46933">
      <w:pPr>
        <w:numPr>
          <w:ilvl w:val="1"/>
          <w:numId w:val="2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De 0 a 2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lista[0:3] devuelve los primeros tres elementos: [100, 200, 300].</w:t>
      </w:r>
    </w:p>
    <w:p w14:paraId="4984E811" w14:textId="77777777" w:rsidR="00E46933" w:rsidRPr="00E46933" w:rsidRDefault="00E46933" w:rsidP="00E46933">
      <w:pPr>
        <w:numPr>
          <w:ilvl w:val="1"/>
          <w:numId w:val="2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De inicio a 2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lista[:3] también devuelve los primeros tres elementos: [100, 200, 300].</w:t>
      </w:r>
    </w:p>
    <w:p w14:paraId="0AC7B1EA" w14:textId="77777777" w:rsidR="00E46933" w:rsidRPr="00E46933" w:rsidRDefault="00E46933" w:rsidP="00E46933">
      <w:pPr>
        <w:numPr>
          <w:ilvl w:val="1"/>
          <w:numId w:val="2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De 3 a 9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lista[3:10] devuelve los elementos desde el índice 3 al final: [400, 500, 600, 700, 800, 900, 1000].</w:t>
      </w:r>
    </w:p>
    <w:p w14:paraId="2A011A67" w14:textId="77777777" w:rsidR="00E46933" w:rsidRPr="00E46933" w:rsidRDefault="00E46933" w:rsidP="00E46933">
      <w:pPr>
        <w:numPr>
          <w:ilvl w:val="1"/>
          <w:numId w:val="2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De 3 al final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lista[3:] devuelve los elementos desde el índice 3 en adelante: [400, 500, 600, 700, 800, 900, 1000].</w:t>
      </w:r>
    </w:p>
    <w:p w14:paraId="075EA455" w14:textId="77777777" w:rsidR="00E46933" w:rsidRPr="00E46933" w:rsidRDefault="00E46933" w:rsidP="00E46933">
      <w:pPr>
        <w:numPr>
          <w:ilvl w:val="1"/>
          <w:numId w:val="2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De 4 a 6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lista[4:7] devuelve los elementos desde el índice 4 hasta el índice 6: [500, 600, 700].</w:t>
      </w:r>
    </w:p>
    <w:p w14:paraId="54D30C39" w14:textId="77777777" w:rsidR="00E46933" w:rsidRPr="00E46933" w:rsidRDefault="00E46933" w:rsidP="00E46933">
      <w:pPr>
        <w:numPr>
          <w:ilvl w:val="1"/>
          <w:numId w:val="2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De inicio a fin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lista[:] devuelve la lista completa.</w:t>
      </w:r>
    </w:p>
    <w:p w14:paraId="3F88BB27" w14:textId="77777777" w:rsidR="00E46933" w:rsidRPr="00E46933" w:rsidRDefault="00E46933" w:rsidP="00E46933">
      <w:pPr>
        <w:numPr>
          <w:ilvl w:val="1"/>
          <w:numId w:val="2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Posiciones pares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lista[::2] devuelve los elementos en las posiciones pares: [100, 300, 500, 700, 900].</w:t>
      </w:r>
    </w:p>
    <w:p w14:paraId="7B8095D7" w14:textId="77777777" w:rsidR="00E46933" w:rsidRPr="00E46933" w:rsidRDefault="00E46933" w:rsidP="00E46933">
      <w:pPr>
        <w:numPr>
          <w:ilvl w:val="1"/>
          <w:numId w:val="2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Posiciones impares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lista[1::2] devuelve los elementos en las posiciones impares: [200, 400, 600, 800, 1000].</w:t>
      </w:r>
    </w:p>
    <w:p w14:paraId="0F014EAC" w14:textId="77777777" w:rsidR="00E46933" w:rsidRPr="00E46933" w:rsidRDefault="00E46933" w:rsidP="00E46933">
      <w:pPr>
        <w:numPr>
          <w:ilvl w:val="1"/>
          <w:numId w:val="2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Invertido impares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lista[-1::-2] devuelve los elementos en las posiciones impares, pero en orden invertido: [1000, 800, 600, 400, 200].</w:t>
      </w:r>
    </w:p>
    <w:p w14:paraId="4033CFD0" w14:textId="77777777" w:rsidR="00E46933" w:rsidRPr="00E46933" w:rsidRDefault="00E46933" w:rsidP="00E46933">
      <w:pPr>
        <w:numPr>
          <w:ilvl w:val="1"/>
          <w:numId w:val="24"/>
        </w:num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Cs/>
          <w:noProof/>
          <w:color w:val="3B3838" w:themeColor="background2" w:themeShade="40"/>
          <w:sz w:val="24"/>
          <w:szCs w:val="24"/>
          <w:lang w:val="es-MX"/>
        </w:rPr>
        <w:t>Invertido pares</w:t>
      </w: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: lista[-2::-2] devuelve los elementos en las posiciones pares en orden invertido: [900, 700, 500, 300, 100].</w:t>
      </w:r>
    </w:p>
    <w:p w14:paraId="1EB8224D" w14:textId="77777777" w:rsidR="00E46933" w:rsidRPr="00E46933" w:rsidRDefault="00E46933" w:rsidP="00E46933">
      <w:pPr>
        <w:spacing w:after="200"/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</w:pPr>
      <w:r w:rsidRPr="00E46933">
        <w:rPr>
          <w:rFonts w:asciiTheme="majorHAnsi" w:hAnsiTheme="majorHAnsi" w:cstheme="majorHAnsi"/>
          <w:b w:val="0"/>
          <w:bCs/>
          <w:noProof/>
          <w:color w:val="3B3838" w:themeColor="background2" w:themeShade="40"/>
          <w:sz w:val="24"/>
          <w:szCs w:val="24"/>
          <w:lang w:val="es-MX"/>
        </w:rPr>
        <w:t>4o mini</w:t>
      </w:r>
    </w:p>
    <w:p w14:paraId="2F5FF402" w14:textId="77777777" w:rsidR="00231BBA" w:rsidRPr="00A51F51" w:rsidRDefault="00231BBA" w:rsidP="00231BBA">
      <w:pPr>
        <w:spacing w:after="200"/>
        <w:rPr>
          <w:noProof/>
          <w:color w:val="767171" w:themeColor="background2" w:themeShade="80"/>
          <w:sz w:val="36"/>
          <w:szCs w:val="36"/>
        </w:rPr>
      </w:pPr>
      <w:r>
        <w:rPr>
          <w:noProof/>
          <w:color w:val="767171" w:themeColor="background2" w:themeShade="80"/>
          <w:sz w:val="36"/>
          <w:szCs w:val="36"/>
        </w:rPr>
        <w:t>Salída</w:t>
      </w:r>
    </w:p>
    <w:tbl>
      <w:tblPr>
        <w:tblStyle w:val="Tablaconcuadrcula"/>
        <w:tblW w:w="0" w:type="auto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0024"/>
      </w:tblGrid>
      <w:tr w:rsidR="00231BBA" w14:paraId="5E16110E" w14:textId="77777777" w:rsidTr="00DE306A">
        <w:tc>
          <w:tcPr>
            <w:tcW w:w="100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850BF68" w14:textId="77777777" w:rsidR="00E46933" w:rsidRPr="00E46933" w:rsidRDefault="00E46933" w:rsidP="00E46933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Lista original: [100, 200, 300, 400, 500, 600, 700, 800, 900, 1000]</w:t>
            </w:r>
          </w:p>
          <w:p w14:paraId="6CCBC79A" w14:textId="77777777" w:rsidR="00E46933" w:rsidRPr="00E46933" w:rsidRDefault="00E46933" w:rsidP="00E46933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Slice de 0 a 9: [100, 200, 300, 400, 500, 600, 700, 800, 900, 1000]</w:t>
            </w:r>
          </w:p>
          <w:p w14:paraId="60B56271" w14:textId="77777777" w:rsidR="00E46933" w:rsidRPr="00E46933" w:rsidRDefault="00E46933" w:rsidP="00E46933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Slice de 0 a 2: [100, 200, 300]</w:t>
            </w:r>
          </w:p>
          <w:p w14:paraId="298E80DD" w14:textId="77777777" w:rsidR="00E46933" w:rsidRPr="00E46933" w:rsidRDefault="00E46933" w:rsidP="00E46933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Slice de Inicio a 2: [100, 200, 300]</w:t>
            </w:r>
          </w:p>
          <w:p w14:paraId="5AF262C5" w14:textId="77777777" w:rsidR="00E46933" w:rsidRPr="00E46933" w:rsidRDefault="00E46933" w:rsidP="00E46933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Slice de 3 a 9: [400, 500, 600, 700, 800, 900, 1000]</w:t>
            </w:r>
          </w:p>
          <w:p w14:paraId="1FC3FA28" w14:textId="77777777" w:rsidR="00E46933" w:rsidRPr="00E46933" w:rsidRDefault="00E46933" w:rsidP="00E46933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Slice de 3 al final: [400, 500, 600, 700, 800, 900, 1000]</w:t>
            </w:r>
          </w:p>
          <w:p w14:paraId="3C609B29" w14:textId="77777777" w:rsidR="00E46933" w:rsidRPr="00E46933" w:rsidRDefault="00E46933" w:rsidP="00E46933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Slice de 4 a 6: [500, 600, 700]</w:t>
            </w:r>
          </w:p>
          <w:p w14:paraId="612D4A6F" w14:textId="77777777" w:rsidR="00E46933" w:rsidRPr="00E46933" w:rsidRDefault="00E46933" w:rsidP="00E46933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Slice de Inicio a Fin: [100, 200, 300, 400, 500, 600, 700, 800, 900, 1000]</w:t>
            </w:r>
          </w:p>
          <w:p w14:paraId="218D7CA9" w14:textId="77777777" w:rsidR="00E46933" w:rsidRPr="00E46933" w:rsidRDefault="00E46933" w:rsidP="00E46933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Slice posiciones pares: [100, 300, 500, 700, 900]</w:t>
            </w:r>
          </w:p>
          <w:p w14:paraId="4BF42E4B" w14:textId="77777777" w:rsidR="00E46933" w:rsidRPr="00E46933" w:rsidRDefault="00E46933" w:rsidP="00E46933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Slice posiciones impares: [200, 400, 600, 800, 1000]</w:t>
            </w:r>
          </w:p>
          <w:p w14:paraId="71A0D759" w14:textId="77777777" w:rsidR="00E46933" w:rsidRPr="00E46933" w:rsidRDefault="00E46933" w:rsidP="00E46933">
            <w:pPr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Slice invertido impares: [1000, 800, 600, 400, 200]</w:t>
            </w:r>
          </w:p>
          <w:p w14:paraId="0678A9C8" w14:textId="427264F2" w:rsidR="00231BBA" w:rsidRDefault="00E46933" w:rsidP="00E46933">
            <w:pPr>
              <w:rPr>
                <w:noProof/>
                <w:color w:val="767171" w:themeColor="background2" w:themeShade="80"/>
                <w:sz w:val="36"/>
                <w:szCs w:val="36"/>
                <w:lang w:val="es-MX"/>
              </w:rPr>
            </w:pPr>
            <w:r w:rsidRPr="00E46933">
              <w:rPr>
                <w:noProof/>
                <w:color w:val="3B3838" w:themeColor="background2" w:themeShade="40"/>
                <w:sz w:val="24"/>
                <w:szCs w:val="24"/>
                <w:lang w:val="es-MX"/>
              </w:rPr>
              <w:t>Slice invertido pares: [900, 700, 500, 300, 100]</w:t>
            </w:r>
          </w:p>
        </w:tc>
      </w:tr>
    </w:tbl>
    <w:p w14:paraId="500FA9AB" w14:textId="57EB7EB3" w:rsidR="003F4EFA" w:rsidRPr="00231BBA" w:rsidRDefault="003F4EFA" w:rsidP="00231BBA">
      <w:pPr>
        <w:pStyle w:val="Ttulo1"/>
        <w:rPr>
          <w:rFonts w:cstheme="majorHAnsi"/>
          <w:bCs/>
          <w:noProof/>
          <w:color w:val="3B3838" w:themeColor="background2" w:themeShade="40"/>
          <w:sz w:val="24"/>
          <w:szCs w:val="24"/>
        </w:rPr>
      </w:pPr>
    </w:p>
    <w:sectPr w:rsidR="003F4EFA" w:rsidRPr="00231BBA" w:rsidSect="00AB02A7">
      <w:headerReference w:type="default" r:id="rId9"/>
      <w:footerReference w:type="default" r:id="rId1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47D826" w14:textId="77777777" w:rsidR="00D4089B" w:rsidRDefault="00D4089B">
      <w:r>
        <w:separator/>
      </w:r>
    </w:p>
    <w:p w14:paraId="0A3BE8AC" w14:textId="77777777" w:rsidR="00D4089B" w:rsidRDefault="00D4089B"/>
  </w:endnote>
  <w:endnote w:type="continuationSeparator" w:id="0">
    <w:p w14:paraId="0BBA51CA" w14:textId="77777777" w:rsidR="00D4089B" w:rsidRDefault="00D4089B">
      <w:r>
        <w:continuationSeparator/>
      </w:r>
    </w:p>
    <w:p w14:paraId="05E06CD5" w14:textId="77777777" w:rsidR="00D4089B" w:rsidRDefault="00D4089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719BF2FB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06C58E95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0B5EE1" w14:textId="77777777" w:rsidR="00D4089B" w:rsidRDefault="00D4089B">
      <w:r>
        <w:separator/>
      </w:r>
    </w:p>
    <w:p w14:paraId="6A43D04D" w14:textId="77777777" w:rsidR="00D4089B" w:rsidRDefault="00D4089B"/>
  </w:footnote>
  <w:footnote w:type="continuationSeparator" w:id="0">
    <w:p w14:paraId="45B873FF" w14:textId="77777777" w:rsidR="00D4089B" w:rsidRDefault="00D4089B">
      <w:r>
        <w:continuationSeparator/>
      </w:r>
    </w:p>
    <w:p w14:paraId="5046D467" w14:textId="77777777" w:rsidR="00D4089B" w:rsidRDefault="00D4089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4540BF" w14:textId="77777777" w:rsidR="00A51F51" w:rsidRDefault="00A51F51"/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A303BC1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8F06A70" w14:textId="5C0D1542" w:rsidR="00A51F51" w:rsidRDefault="00A51F51">
          <w:pPr>
            <w:pStyle w:val="Encabezado"/>
            <w:rPr>
              <w:noProof/>
            </w:rPr>
          </w:pPr>
          <w:r>
            <w:rPr>
              <w:noProof/>
            </w:rPr>
            <w:t>Morales Campuzano Jose Rodrigo</w:t>
          </w:r>
        </w:p>
      </w:tc>
    </w:tr>
  </w:tbl>
  <w:p w14:paraId="677138B2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22414"/>
    <w:multiLevelType w:val="multilevel"/>
    <w:tmpl w:val="5024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D66860"/>
    <w:multiLevelType w:val="multilevel"/>
    <w:tmpl w:val="5024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E3732A"/>
    <w:multiLevelType w:val="multilevel"/>
    <w:tmpl w:val="5024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930B56"/>
    <w:multiLevelType w:val="multilevel"/>
    <w:tmpl w:val="5024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A31128"/>
    <w:multiLevelType w:val="multilevel"/>
    <w:tmpl w:val="5024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F15B43"/>
    <w:multiLevelType w:val="multilevel"/>
    <w:tmpl w:val="5024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015A0C"/>
    <w:multiLevelType w:val="multilevel"/>
    <w:tmpl w:val="5024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CA1C4C"/>
    <w:multiLevelType w:val="multilevel"/>
    <w:tmpl w:val="5024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A448B7"/>
    <w:multiLevelType w:val="multilevel"/>
    <w:tmpl w:val="5024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914570"/>
    <w:multiLevelType w:val="multilevel"/>
    <w:tmpl w:val="5024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E3168F"/>
    <w:multiLevelType w:val="multilevel"/>
    <w:tmpl w:val="5024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BA772F"/>
    <w:multiLevelType w:val="multilevel"/>
    <w:tmpl w:val="5024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D15FF6"/>
    <w:multiLevelType w:val="multilevel"/>
    <w:tmpl w:val="5024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652503"/>
    <w:multiLevelType w:val="multilevel"/>
    <w:tmpl w:val="5024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4E4A5A"/>
    <w:multiLevelType w:val="multilevel"/>
    <w:tmpl w:val="5024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1F4A98"/>
    <w:multiLevelType w:val="multilevel"/>
    <w:tmpl w:val="5024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BF4035"/>
    <w:multiLevelType w:val="multilevel"/>
    <w:tmpl w:val="5024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8464A30"/>
    <w:multiLevelType w:val="multilevel"/>
    <w:tmpl w:val="5024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1F24FF0"/>
    <w:multiLevelType w:val="multilevel"/>
    <w:tmpl w:val="5024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8E6632"/>
    <w:multiLevelType w:val="multilevel"/>
    <w:tmpl w:val="5024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33169BB"/>
    <w:multiLevelType w:val="multilevel"/>
    <w:tmpl w:val="5024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961773"/>
    <w:multiLevelType w:val="multilevel"/>
    <w:tmpl w:val="5024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F8313CB"/>
    <w:multiLevelType w:val="multilevel"/>
    <w:tmpl w:val="5024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FE70E7D"/>
    <w:multiLevelType w:val="multilevel"/>
    <w:tmpl w:val="5024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1466301">
    <w:abstractNumId w:val="14"/>
  </w:num>
  <w:num w:numId="2" w16cid:durableId="1919434876">
    <w:abstractNumId w:val="5"/>
  </w:num>
  <w:num w:numId="3" w16cid:durableId="1427187779">
    <w:abstractNumId w:val="6"/>
  </w:num>
  <w:num w:numId="4" w16cid:durableId="658388878">
    <w:abstractNumId w:val="9"/>
  </w:num>
  <w:num w:numId="5" w16cid:durableId="574052591">
    <w:abstractNumId w:val="10"/>
  </w:num>
  <w:num w:numId="6" w16cid:durableId="777484440">
    <w:abstractNumId w:val="13"/>
  </w:num>
  <w:num w:numId="7" w16cid:durableId="2021079759">
    <w:abstractNumId w:val="20"/>
  </w:num>
  <w:num w:numId="8" w16cid:durableId="1900941927">
    <w:abstractNumId w:val="18"/>
  </w:num>
  <w:num w:numId="9" w16cid:durableId="1404257403">
    <w:abstractNumId w:val="19"/>
  </w:num>
  <w:num w:numId="10" w16cid:durableId="1595161706">
    <w:abstractNumId w:val="4"/>
  </w:num>
  <w:num w:numId="11" w16cid:durableId="2105953530">
    <w:abstractNumId w:val="16"/>
  </w:num>
  <w:num w:numId="12" w16cid:durableId="1633364678">
    <w:abstractNumId w:val="8"/>
  </w:num>
  <w:num w:numId="13" w16cid:durableId="627786248">
    <w:abstractNumId w:val="11"/>
  </w:num>
  <w:num w:numId="14" w16cid:durableId="86077515">
    <w:abstractNumId w:val="1"/>
  </w:num>
  <w:num w:numId="15" w16cid:durableId="1893150224">
    <w:abstractNumId w:val="23"/>
  </w:num>
  <w:num w:numId="16" w16cid:durableId="1280407525">
    <w:abstractNumId w:val="17"/>
  </w:num>
  <w:num w:numId="17" w16cid:durableId="1707560610">
    <w:abstractNumId w:val="15"/>
  </w:num>
  <w:num w:numId="18" w16cid:durableId="2052881130">
    <w:abstractNumId w:val="22"/>
  </w:num>
  <w:num w:numId="19" w16cid:durableId="1511218014">
    <w:abstractNumId w:val="0"/>
  </w:num>
  <w:num w:numId="20" w16cid:durableId="458113605">
    <w:abstractNumId w:val="3"/>
  </w:num>
  <w:num w:numId="21" w16cid:durableId="1710450902">
    <w:abstractNumId w:val="2"/>
  </w:num>
  <w:num w:numId="22" w16cid:durableId="969549862">
    <w:abstractNumId w:val="21"/>
  </w:num>
  <w:num w:numId="23" w16cid:durableId="950162793">
    <w:abstractNumId w:val="7"/>
  </w:num>
  <w:num w:numId="24" w16cid:durableId="470829920">
    <w:abstractNumId w:val="1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89B"/>
    <w:rsid w:val="0002482E"/>
    <w:rsid w:val="00050324"/>
    <w:rsid w:val="000747A0"/>
    <w:rsid w:val="000A0150"/>
    <w:rsid w:val="000E63C9"/>
    <w:rsid w:val="00130E9D"/>
    <w:rsid w:val="00150A6D"/>
    <w:rsid w:val="00185B35"/>
    <w:rsid w:val="001F2BC8"/>
    <w:rsid w:val="001F5F6B"/>
    <w:rsid w:val="00231BBA"/>
    <w:rsid w:val="00243EBC"/>
    <w:rsid w:val="00246A35"/>
    <w:rsid w:val="002508B4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A77C2"/>
    <w:rsid w:val="003C2191"/>
    <w:rsid w:val="003C6E33"/>
    <w:rsid w:val="003D3863"/>
    <w:rsid w:val="003F4EFA"/>
    <w:rsid w:val="004110DE"/>
    <w:rsid w:val="0044085A"/>
    <w:rsid w:val="00475340"/>
    <w:rsid w:val="004B21A5"/>
    <w:rsid w:val="004E5FEE"/>
    <w:rsid w:val="005037F0"/>
    <w:rsid w:val="00516A86"/>
    <w:rsid w:val="00516E8D"/>
    <w:rsid w:val="005275F6"/>
    <w:rsid w:val="00572102"/>
    <w:rsid w:val="005F1BB0"/>
    <w:rsid w:val="00606338"/>
    <w:rsid w:val="00656C4D"/>
    <w:rsid w:val="006E5716"/>
    <w:rsid w:val="007302B3"/>
    <w:rsid w:val="00730733"/>
    <w:rsid w:val="007309A6"/>
    <w:rsid w:val="00730E3A"/>
    <w:rsid w:val="00731B60"/>
    <w:rsid w:val="00731E6A"/>
    <w:rsid w:val="00736AAF"/>
    <w:rsid w:val="00765B2A"/>
    <w:rsid w:val="00783A34"/>
    <w:rsid w:val="007C6B52"/>
    <w:rsid w:val="007D16C5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B5302"/>
    <w:rsid w:val="009C7720"/>
    <w:rsid w:val="00A03504"/>
    <w:rsid w:val="00A23AFA"/>
    <w:rsid w:val="00A31B3E"/>
    <w:rsid w:val="00A51F51"/>
    <w:rsid w:val="00A532F3"/>
    <w:rsid w:val="00A8489E"/>
    <w:rsid w:val="00AB02A7"/>
    <w:rsid w:val="00AC29F3"/>
    <w:rsid w:val="00B00F25"/>
    <w:rsid w:val="00B231E5"/>
    <w:rsid w:val="00C02B87"/>
    <w:rsid w:val="00C24538"/>
    <w:rsid w:val="00C4086D"/>
    <w:rsid w:val="00CA1896"/>
    <w:rsid w:val="00CB5B28"/>
    <w:rsid w:val="00CF5371"/>
    <w:rsid w:val="00D0323A"/>
    <w:rsid w:val="00D0559F"/>
    <w:rsid w:val="00D064B5"/>
    <w:rsid w:val="00D077E9"/>
    <w:rsid w:val="00D4089B"/>
    <w:rsid w:val="00D42CB7"/>
    <w:rsid w:val="00D5413D"/>
    <w:rsid w:val="00D570A9"/>
    <w:rsid w:val="00D70D02"/>
    <w:rsid w:val="00D770C7"/>
    <w:rsid w:val="00D86945"/>
    <w:rsid w:val="00D90290"/>
    <w:rsid w:val="00DB1E36"/>
    <w:rsid w:val="00DC706A"/>
    <w:rsid w:val="00DD152F"/>
    <w:rsid w:val="00DE213F"/>
    <w:rsid w:val="00DF027C"/>
    <w:rsid w:val="00E00A32"/>
    <w:rsid w:val="00E22ACD"/>
    <w:rsid w:val="00E25BA7"/>
    <w:rsid w:val="00E46933"/>
    <w:rsid w:val="00E620B0"/>
    <w:rsid w:val="00E62147"/>
    <w:rsid w:val="00E717CF"/>
    <w:rsid w:val="00E81B40"/>
    <w:rsid w:val="00EF555B"/>
    <w:rsid w:val="00F027BB"/>
    <w:rsid w:val="00F06BD8"/>
    <w:rsid w:val="00F11DCF"/>
    <w:rsid w:val="00F162EA"/>
    <w:rsid w:val="00F52D27"/>
    <w:rsid w:val="00F83527"/>
    <w:rsid w:val="00FA342F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09B553"/>
  <w15:docId w15:val="{34BA139B-A4BA-47E5-8CE7-19BD46232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A51F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6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7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3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1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14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8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38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95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0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8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4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5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74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30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0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8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01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830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9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9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5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4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48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14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9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4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95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95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8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728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47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8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37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2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5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5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8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6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47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04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083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399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53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27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58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990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014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0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6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43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5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993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9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4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3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9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1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9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7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21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62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63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57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5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4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3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3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8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8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9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4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8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2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1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6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3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3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6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4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1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8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7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39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70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34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4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03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55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7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9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9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3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86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11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551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64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9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7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1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3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9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9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0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4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2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1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9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6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0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5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80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11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0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18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0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9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8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8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1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9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8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3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47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0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3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7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70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0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04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1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55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66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8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73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34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412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954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81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9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8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1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5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15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63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088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52552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360EB2ED5234EB1907D923CD26ABC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1F05B2-2EEE-4BFF-BB7B-EB0EC7DE499C}"/>
      </w:docPartPr>
      <w:docPartBody>
        <w:p w:rsidR="002C533D" w:rsidRDefault="002C533D">
          <w:pPr>
            <w:pStyle w:val="E360EB2ED5234EB1907D923CD26ABC73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3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E89B359DF56C409B89CE86A3CE9B37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A129D4-6D72-450F-B41A-E4DCCC79CF9C}"/>
      </w:docPartPr>
      <w:docPartBody>
        <w:p w:rsidR="002C533D" w:rsidRDefault="002C533D">
          <w:pPr>
            <w:pStyle w:val="E89B359DF56C409B89CE86A3CE9B3731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8549D8EADEFC4E12B90EDBDF958B93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41E25A-8773-4335-A17F-4B6B1A224F74}"/>
      </w:docPartPr>
      <w:docPartBody>
        <w:p w:rsidR="002C533D" w:rsidRDefault="002C533D">
          <w:pPr>
            <w:pStyle w:val="8549D8EADEFC4E12B90EDBDF958B9376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33D"/>
    <w:rsid w:val="002508B4"/>
    <w:rsid w:val="002C533D"/>
    <w:rsid w:val="00731B60"/>
    <w:rsid w:val="00E717CF"/>
    <w:rsid w:val="00FF5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kern w:val="0"/>
      <w:sz w:val="32"/>
      <w:szCs w:val="22"/>
      <w:lang w:val="es-ES" w:eastAsia="en-US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0E2841" w:themeColor="text2"/>
      <w:spacing w:val="20"/>
      <w:kern w:val="0"/>
      <w:sz w:val="32"/>
      <w:szCs w:val="22"/>
      <w:lang w:val="es-ES" w:eastAsia="en-US"/>
      <w14:ligatures w14:val="none"/>
    </w:rPr>
  </w:style>
  <w:style w:type="paragraph" w:customStyle="1" w:styleId="E360EB2ED5234EB1907D923CD26ABC73">
    <w:name w:val="E360EB2ED5234EB1907D923CD26ABC73"/>
  </w:style>
  <w:style w:type="paragraph" w:customStyle="1" w:styleId="E89B359DF56C409B89CE86A3CE9B3731">
    <w:name w:val="E89B359DF56C409B89CE86A3CE9B3731"/>
  </w:style>
  <w:style w:type="paragraph" w:customStyle="1" w:styleId="8549D8EADEFC4E12B90EDBDF958B9376">
    <w:name w:val="8549D8EADEFC4E12B90EDBDF958B93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Morales Campuzano Jose Rodrigo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1</TotalTime>
  <Pages>27</Pages>
  <Words>3627</Words>
  <Characters>19954</Characters>
  <Application>Microsoft Office Word</Application>
  <DocSecurity>0</DocSecurity>
  <Lines>166</Lines>
  <Paragraphs>47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Títulos</vt:lpstr>
      </vt:variant>
      <vt:variant>
        <vt:i4>27</vt:i4>
      </vt:variant>
      <vt:variant>
        <vt:lpstr>Title</vt:lpstr>
      </vt:variant>
      <vt:variant>
        <vt:i4>1</vt:i4>
      </vt:variant>
    </vt:vector>
  </HeadingPairs>
  <TitlesOfParts>
    <vt:vector size="29" baseType="lpstr">
      <vt:lpstr/>
      <vt:lpstr>Datatypes01.py</vt:lpstr>
      <vt:lpstr>Datatypes02.py</vt:lpstr>
      <vt:lpstr>Datatypes03.py</vt:lpstr>
      <vt:lpstr>Datatypes04.py</vt:lpstr>
      <vt:lpstr>Datatypes05.py</vt:lpstr>
      <vt:lpstr>Datatypes06.py</vt:lpstr>
      <vt:lpstr>Datatypes07.py</vt:lpstr>
      <vt:lpstr>Datatypes08.py</vt:lpstr>
      <vt:lpstr>Datatypes09.py</vt:lpstr>
      <vt:lpstr>Datatypes10.py</vt:lpstr>
      <vt:lpstr>Datatypes11.py</vt:lpstr>
      <vt:lpstr>Datatypes12.py</vt:lpstr>
      <vt:lpstr>Datatypes13.py</vt:lpstr>
      <vt:lpstr>Datatypes14.py</vt:lpstr>
      <vt:lpstr>Datatypes15.py</vt:lpstr>
      <vt:lpstr>Datatypes16.py</vt:lpstr>
      <vt:lpstr>Datatypes17.py</vt:lpstr>
      <vt:lpstr>Datatypes18.py</vt:lpstr>
      <vt:lpstr>Datatypes19.py</vt:lpstr>
      <vt:lpstr>Datatypes20.py</vt:lpstr>
      <vt:lpstr>Datatypes21.py</vt:lpstr>
      <vt:lpstr>Datatypes22.py</vt:lpstr>
      <vt:lpstr>Datatypes01.py</vt:lpstr>
      <vt:lpstr>Datatypes01.py</vt:lpstr>
      <vt:lpstr>Datatypes01.py</vt:lpstr>
      <vt:lpstr>Datatypes01.py</vt:lpstr>
      <vt:lpstr/>
      <vt:lpstr/>
    </vt:vector>
  </TitlesOfParts>
  <Company/>
  <LinksUpToDate>false</LinksUpToDate>
  <CharactersWithSpaces>23534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52552</dc:creator>
  <cp:keywords/>
  <cp:lastModifiedBy>Jose Rodrigo Morales Campuzano</cp:lastModifiedBy>
  <cp:revision>2</cp:revision>
  <cp:lastPrinted>2024-10-20T18:33:00Z</cp:lastPrinted>
  <dcterms:created xsi:type="dcterms:W3CDTF">2024-10-20T18:34:00Z</dcterms:created>
  <dcterms:modified xsi:type="dcterms:W3CDTF">2024-10-20T18:34:00Z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